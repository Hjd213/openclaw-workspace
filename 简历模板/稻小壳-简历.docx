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CB5941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sz w:val="21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-414020</wp:posOffset>
            </wp:positionH>
            <wp:positionV relativeFrom="paragraph">
              <wp:posOffset>7577455</wp:posOffset>
            </wp:positionV>
            <wp:extent cx="252095" cy="252095"/>
            <wp:effectExtent l="0" t="0" r="0" b="15240"/>
            <wp:wrapNone/>
            <wp:docPr id="84" name="图片 84" descr="荣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荣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717550" y="8491855"/>
                      <a:ext cx="252095" cy="2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-391795</wp:posOffset>
            </wp:positionH>
            <wp:positionV relativeFrom="paragraph">
              <wp:posOffset>3176905</wp:posOffset>
            </wp:positionV>
            <wp:extent cx="198755" cy="198755"/>
            <wp:effectExtent l="0" t="0" r="10795" b="10795"/>
            <wp:wrapNone/>
            <wp:docPr id="74" name="图片 74" descr="科研系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科研系统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751205" y="4091305"/>
                      <a:ext cx="198755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-426720</wp:posOffset>
                </wp:positionH>
                <wp:positionV relativeFrom="paragraph">
                  <wp:posOffset>3135630</wp:posOffset>
                </wp:positionV>
                <wp:extent cx="275590" cy="275590"/>
                <wp:effectExtent l="0" t="0" r="10160" b="10160"/>
                <wp:wrapNone/>
                <wp:docPr id="63" name="椭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16280" y="4050030"/>
                          <a:ext cx="275590" cy="27559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33.6pt;margin-top:246.9pt;height:21.7pt;width:21.7pt;z-index:251671552;v-text-anchor:middle;mso-width-relative:page;mso-height-relative:page;" fillcolor="#595959 [2109]" filled="t" stroked="f" coordsize="21600,21600" o:gfxdata="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HajeU9gAAAAL&#10;AQAADwAAAAAAAAABACAAAAAiAAAAZHJzL2Rvd25yZXYueG1sUEsBAhQAFAAAAAgAh07iQAbozQSO&#10;AgAAEwUAAA4AAAAAAAAAAQAgAAAAJwEAAGRycy9lMm9Eb2MueG1sUEsFBgAAAAAGAAYAWQEAACcG&#10;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-426720</wp:posOffset>
                </wp:positionH>
                <wp:positionV relativeFrom="paragraph">
                  <wp:posOffset>7565390</wp:posOffset>
                </wp:positionV>
                <wp:extent cx="275590" cy="275590"/>
                <wp:effectExtent l="0" t="0" r="10160" b="10160"/>
                <wp:wrapNone/>
                <wp:docPr id="83" name="椭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16280" y="8479790"/>
                          <a:ext cx="275590" cy="27559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33.6pt;margin-top:595.7pt;height:21.7pt;width:21.7pt;z-index:251677696;v-text-anchor:middle;mso-width-relative:page;mso-height-relative:page;" fillcolor="#595959 [2109]" filled="t" stroked="f" coordsize="21600,21600" o:gfxdata="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xoK5DdsA&#10;AAANAQAADwAAAAAAAAABACAAAAAiAAAAZHJzL2Rvd25yZXYueG1sUEsBAhQAFAAAAAgAh07iQL30&#10;zFiOAgAAEwUAAA4AAAAAAAAAAQAgAAAAKgEAAGRycy9lMm9Eb2MueG1sUEsFBgAAAAAGAAYAWQEA&#10;ACo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-394970</wp:posOffset>
            </wp:positionH>
            <wp:positionV relativeFrom="paragraph">
              <wp:posOffset>8415655</wp:posOffset>
            </wp:positionV>
            <wp:extent cx="210185" cy="210185"/>
            <wp:effectExtent l="0" t="0" r="18415" b="18415"/>
            <wp:wrapNone/>
            <wp:docPr id="88" name="图片 88" descr="自我评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自我评价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748030" y="9330055"/>
                      <a:ext cx="210185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-426720</wp:posOffset>
                </wp:positionH>
                <wp:positionV relativeFrom="paragraph">
                  <wp:posOffset>8379460</wp:posOffset>
                </wp:positionV>
                <wp:extent cx="275590" cy="275590"/>
                <wp:effectExtent l="0" t="0" r="10160" b="10160"/>
                <wp:wrapNone/>
                <wp:docPr id="86" name="椭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16280" y="9293860"/>
                          <a:ext cx="275590" cy="27559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33.6pt;margin-top:659.8pt;height:21.7pt;width:21.7pt;z-index:251684864;v-text-anchor:middle;mso-width-relative:page;mso-height-relative:page;" fillcolor="#595959 [2109]" filled="t" stroked="f" coordsize="21600,21600" o:gfxdata="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DH1sHX2gAA&#10;AA0BAAAPAAAAAAAAAAEAIAAAACIAAABkcnMvZG93bnJldi54bWxQSwECFAAUAAAACACHTuJA/IuE&#10;/Y4CAAATBQAADgAAAAAAAAABACAAAAApAQAAZHJzL2Uyb0RvYy54bWxQSwUGAAAAAAYABgBZAQAA&#10;KQ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3789045</wp:posOffset>
                </wp:positionH>
                <wp:positionV relativeFrom="paragraph">
                  <wp:posOffset>-626745</wp:posOffset>
                </wp:positionV>
                <wp:extent cx="2480945" cy="408305"/>
                <wp:effectExtent l="0" t="0" r="0" b="0"/>
                <wp:wrapNone/>
                <wp:docPr id="78" name="文本框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0945" cy="408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6A20D7">
                            <w:pPr>
                              <w:ind w:firstLine="326" w:firstLineChars="100"/>
                              <w:rPr>
                                <w:rFonts w:hint="eastAsia" w:ascii="MiSans Semibold" w:hAnsi="MiSans Semibold" w:eastAsia="MiSans Semibold" w:cs="MiSans Semibold"/>
                                <w:b w:val="0"/>
                                <w:bCs w:val="0"/>
                                <w:color w:val="7E7E7E"/>
                                <w:spacing w:val="23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rgbClr w14:val="7E7E7E">
                                      <w14:alpha w14:val="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MiSans Semibold" w:hAnsi="MiSans Semibold" w:eastAsia="MiSans Semibold" w:cs="MiSans Semibold"/>
                                <w:b w:val="0"/>
                                <w:bCs w:val="0"/>
                                <w:i w:val="0"/>
                                <w:iCs w:val="0"/>
                                <w:color w:val="7E7E7E"/>
                                <w:spacing w:val="23"/>
                                <w:sz w:val="28"/>
                                <w:szCs w:val="28"/>
                                <w:lang w:val="en-US" w:eastAsia="zh-CN"/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textFill>
                                  <w14:solidFill>
                                    <w14:srgbClr w14:val="7E7E7E">
                                      <w14:alpha w14:val="0"/>
                                    </w14:srgbClr>
                                  </w14:solidFill>
                                </w14:textFill>
                              </w:rPr>
                              <w:t>PERSONAL RESUM</w:t>
                            </w:r>
                            <w:r>
                              <w:rPr>
                                <w:rFonts w:hint="eastAsia" w:ascii="MiSans Semibold" w:hAnsi="MiSans Semibold" w:eastAsia="MiSans Semibold" w:cs="MiSans Semibold"/>
                                <w:b w:val="0"/>
                                <w:bCs w:val="0"/>
                                <w:i w:val="0"/>
                                <w:iCs w:val="0"/>
                                <w:color w:val="7E7E7E"/>
                                <w:spacing w:val="23"/>
                                <w:sz w:val="28"/>
                                <w:szCs w:val="28"/>
                                <w:lang w:val="en-US" w:eastAsia="zh-CN"/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textFill>
                                  <w14:solidFill>
                                    <w14:srgbClr w14:val="7E7E7E">
                                      <w14:alpha w14:val="0"/>
                                    </w14:srgbClr>
                                  </w14:solidFill>
                                </w14:textFill>
                              </w:rPr>
                              <w:t>E</w:t>
                            </w:r>
                          </w:p>
                          <w:p w14:paraId="0FB42816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99" o:spid="_x0000_s1026" o:spt="202" type="#_x0000_t202" style="position:absolute;left:0pt;margin-left:298.35pt;margin-top:-49.35pt;height:32.15pt;width:195.35pt;z-index:251687936;mso-width-relative:page;mso-height-relative:page;" filled="f" stroked="f" coordsize="21600,21600" o:gfxdata="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otiFi2wAAAAsBAAAPAAAAAAAAAAEAIAAAACIA&#10;AABkcnMvZG93bnJldi54bWxQSwECFAAUAAAACACHTuJA9kMAjT8CAABpBAAADgAAAAAAAAABACAA&#10;AAAq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F6A20D7">
                      <w:pPr>
                        <w:ind w:firstLine="326" w:firstLineChars="100"/>
                        <w:rPr>
                          <w:rFonts w:hint="eastAsia" w:ascii="MiSans Semibold" w:hAnsi="MiSans Semibold" w:eastAsia="MiSans Semibold" w:cs="MiSans Semibold"/>
                          <w:b w:val="0"/>
                          <w:bCs w:val="0"/>
                          <w:color w:val="7E7E7E"/>
                          <w:spacing w:val="23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rgbClr w14:val="7E7E7E">
                                <w14:alpha w14:val="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MiSans Semibold" w:hAnsi="MiSans Semibold" w:eastAsia="MiSans Semibold" w:cs="MiSans Semibold"/>
                          <w:b w:val="0"/>
                          <w:bCs w:val="0"/>
                          <w:i w:val="0"/>
                          <w:iCs w:val="0"/>
                          <w:color w:val="7E7E7E"/>
                          <w:spacing w:val="23"/>
                          <w:sz w:val="28"/>
                          <w:szCs w:val="28"/>
                          <w:lang w:val="en-US" w:eastAsia="zh-CN"/>
                          <w14:shadow w14:blurRad="0" w14:dist="0" w14:dir="0" w14:sx="0" w14:sy="0" w14:kx="0" w14:ky="0" w14:algn="none">
                            <w14:srgbClr w14:val="000000"/>
                          </w14:shadow>
                          <w14:textFill>
                            <w14:solidFill>
                              <w14:srgbClr w14:val="7E7E7E">
                                <w14:alpha w14:val="0"/>
                              </w14:srgbClr>
                            </w14:solidFill>
                          </w14:textFill>
                        </w:rPr>
                        <w:t>PERSONAL RESUM</w:t>
                      </w:r>
                      <w:r>
                        <w:rPr>
                          <w:rFonts w:hint="eastAsia" w:ascii="MiSans Semibold" w:hAnsi="MiSans Semibold" w:eastAsia="MiSans Semibold" w:cs="MiSans Semibold"/>
                          <w:b w:val="0"/>
                          <w:bCs w:val="0"/>
                          <w:i w:val="0"/>
                          <w:iCs w:val="0"/>
                          <w:color w:val="7E7E7E"/>
                          <w:spacing w:val="23"/>
                          <w:sz w:val="28"/>
                          <w:szCs w:val="28"/>
                          <w:lang w:val="en-US" w:eastAsia="zh-CN"/>
                          <w14:shadow w14:blurRad="0" w14:dist="0" w14:dir="0" w14:sx="0" w14:sy="0" w14:kx="0" w14:ky="0" w14:algn="none">
                            <w14:srgbClr w14:val="000000"/>
                          </w14:shadow>
                          <w14:textFill>
                            <w14:solidFill>
                              <w14:srgbClr w14:val="7E7E7E">
                                <w14:alpha w14:val="0"/>
                              </w14:srgbClr>
                            </w14:solidFill>
                          </w14:textFill>
                        </w:rPr>
                        <w:t>E</w:t>
                      </w:r>
                    </w:p>
                    <w:p w14:paraId="0FB42816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>
                <wp:simplePos x="0" y="0"/>
                <wp:positionH relativeFrom="column">
                  <wp:posOffset>3931285</wp:posOffset>
                </wp:positionH>
                <wp:positionV relativeFrom="paragraph">
                  <wp:posOffset>-522605</wp:posOffset>
                </wp:positionV>
                <wp:extent cx="2641600" cy="269875"/>
                <wp:effectExtent l="0" t="0" r="6350" b="15875"/>
                <wp:wrapNone/>
                <wp:docPr id="90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35" y="692150"/>
                          <a:ext cx="2641600" cy="269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9.55pt;margin-top:-41.15pt;height:21.25pt;width:208pt;z-index:-251627520;v-text-anchor:middle;mso-width-relative:page;mso-height-relative:page;" fillcolor="#FFFFFF [3212]" filled="t" stroked="f" coordsize="21600,21600" o:gfxdata="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AdptJ/bAAAADAEAAA8AAAAAAAAAAQAgAAAAIgAAAGRy&#10;cy9kb3ducmV2LnhtbFBLAQIUABQAAAAIAIdO4kBAk1k4dAIAANYEAAAOAAAAAAAAAAEAIAAAACo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848360</wp:posOffset>
                </wp:positionH>
                <wp:positionV relativeFrom="paragraph">
                  <wp:posOffset>-716280</wp:posOffset>
                </wp:positionV>
                <wp:extent cx="1478280" cy="576580"/>
                <wp:effectExtent l="0" t="0" r="0" b="0"/>
                <wp:wrapNone/>
                <wp:docPr id="95" name="文本框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91360" y="500380"/>
                          <a:ext cx="1478280" cy="576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3AADA6">
                            <w:pPr>
                              <w:rPr>
                                <w:rFonts w:hint="eastAsia" w:ascii="MiSans Medium" w:hAnsi="MiSans Medium" w:eastAsia="MiSans Medium" w:cs="MiSans Medium"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MiSans Medium" w:hAnsi="MiSans Medium" w:eastAsia="MiSans Medium" w:cs="MiSans Medium"/>
                                <w:b/>
                                <w:bCs/>
                                <w:i w:val="0"/>
                                <w:iCs w:val="0"/>
                                <w:color w:val="FFFFFF" w:themeColor="background1"/>
                                <w:spacing w:val="6"/>
                                <w:sz w:val="52"/>
                                <w:szCs w:val="52"/>
                                <w:lang w:val="en-US" w:eastAsia="zh-CN"/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稻小壳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99" o:spid="_x0000_s1026" o:spt="202" type="#_x0000_t202" style="position:absolute;left:0pt;margin-left:66.8pt;margin-top:-56.4pt;height:45.4pt;width:116.4pt;z-index:251680768;mso-width-relative:page;mso-height-relative:page;" filled="f" stroked="f" coordsize="21600,21600" o:gfxdata="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D+iRYLbAAAADAEAAA8AAAAAAAAA&#10;AQAgAAAAIgAAAGRycy9kb3ducmV2LnhtbFBLAQIUABQAAAAIAIdO4kB/1lS/RwIAAHQEAAAOAAAA&#10;AAAAAAEAIAAAACo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73AADA6">
                      <w:pPr>
                        <w:rPr>
                          <w:rFonts w:hint="eastAsia" w:ascii="MiSans Medium" w:hAnsi="MiSans Medium" w:eastAsia="MiSans Medium" w:cs="MiSans Medium"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MiSans Medium" w:hAnsi="MiSans Medium" w:eastAsia="MiSans Medium" w:cs="MiSans Medium"/>
                          <w:b/>
                          <w:bCs/>
                          <w:i w:val="0"/>
                          <w:iCs w:val="0"/>
                          <w:color w:val="FFFFFF" w:themeColor="background1"/>
                          <w:spacing w:val="6"/>
                          <w:sz w:val="52"/>
                          <w:szCs w:val="52"/>
                          <w:lang w:val="en-US" w:eastAsia="zh-CN"/>
                          <w14:shadow w14:blurRad="0" w14:dist="0" w14:dir="0" w14:sx="0" w14:sy="0" w14:kx="0" w14:ky="0" w14:algn="none">
                            <w14:srgbClr w14:val="000000"/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稻小壳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-22860</wp:posOffset>
                </wp:positionH>
                <wp:positionV relativeFrom="paragraph">
                  <wp:posOffset>1814195</wp:posOffset>
                </wp:positionV>
                <wp:extent cx="5768340" cy="1282700"/>
                <wp:effectExtent l="0" t="0" r="0" b="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1282700"/>
                          <a:chOff x="3816" y="4897"/>
                          <a:chExt cx="9084" cy="2020"/>
                        </a:xfrm>
                      </wpg:grpSpPr>
                      <wps:wsp>
                        <wps:cNvPr id="9" name="直接连接符 9"/>
                        <wps:cNvCnPr/>
                        <wps:spPr>
                          <a:xfrm>
                            <a:off x="3816" y="5525"/>
                            <a:ext cx="9084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文本框 399"/>
                        <wps:cNvSpPr txBox="1"/>
                        <wps:spPr>
                          <a:xfrm>
                            <a:off x="3822" y="4897"/>
                            <a:ext cx="3490" cy="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D29DD0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50" w:line="240" w:lineRule="exact"/>
                                <w:jc w:val="left"/>
                                <w:textAlignment w:val="auto"/>
                                <w:rPr>
                                  <w:rFonts w:hint="default" w:ascii="MiSans Demibold" w:hAnsi="MiSans Demibold" w:eastAsia="MiSans Demibold" w:cs="MiSans Demibold"/>
                                  <w:b w:val="0"/>
                                  <w:bCs w:val="0"/>
                                  <w:color w:val="0D0D0D" w:themeColor="text1" w:themeTint="F2"/>
                                  <w:spacing w:val="0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 Demibold" w:hAnsi="MiSans Demibold" w:eastAsia="MiSans Demibold" w:cs="MiSans Demibold"/>
                                  <w:b w:val="0"/>
                                  <w:bCs w:val="0"/>
                                  <w:i w:val="0"/>
                                  <w:iCs w:val="0"/>
                                  <w:color w:val="0D0D0D" w:themeColor="text1" w:themeTint="F2"/>
                                  <w:spacing w:val="0"/>
                                  <w:sz w:val="28"/>
                                  <w:szCs w:val="2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</w14:textFill>
                                </w:rPr>
                                <w:t>教育经历  EDUCATION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7" name="文本框 399"/>
                        <wps:cNvSpPr txBox="1"/>
                        <wps:spPr>
                          <a:xfrm>
                            <a:off x="3827" y="5512"/>
                            <a:ext cx="8979" cy="14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81C349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 Demibold" w:hAnsi="MiSans Demibold" w:eastAsia="MiSans Demibold" w:cs="MiSans Demibold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2022-08~2023-07</w:t>
                              </w: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 香港大学     会计学     硕士</w:t>
                              </w:r>
                            </w:p>
                            <w:p w14:paraId="2B707288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 Demibold" w:hAnsi="MiSans Demibold" w:eastAsia="MiSans Demibold" w:cs="MiSans Demibold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2018-09~2022-06 </w:t>
                              </w: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厦门大学     会计学     学士    GPA=?(98/100;综合排名：1/43)</w:t>
                              </w:r>
                            </w:p>
                            <w:p w14:paraId="379A979E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ind w:left="1050" w:hanging="900" w:hangingChars="500"/>
                                <w:textAlignment w:val="auto"/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 Demibold" w:hAnsi="MiSans Demibold" w:eastAsia="MiSans Demibold" w:cs="MiSans Demibold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研究领域：</w:t>
                              </w: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管理会计，成本会计，财务管理，经济法，高级财务会计，线性代数（选择根据报考导师搭点边的）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8pt;margin-top:142.85pt;height:101pt;width:454.2pt;z-index:251660288;mso-width-relative:page;mso-height-relative:page;" coordorigin="3816,4897" coordsize="9084,2020" o:gfxdata="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">
                <o:lock v:ext="edit" aspectratio="f"/>
                <v:line id="_x0000_s1026" o:spid="_x0000_s1026" o:spt="20" style="position:absolute;left:3816;top:5525;height:0;width:9084;" filled="f" stroked="t" coordsize="21600,21600" o:gfxdata="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uv/S8AAAA&#10;2g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shape id="文本框 399" o:spid="_x0000_s1026" o:spt="202" type="#_x0000_t202" style="position:absolute;left:3822;top:4897;height:530;width:3490;" filled="f" stroked="f" coordsize="21600,21600" o:gfxdata="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gyW3K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0D29DD0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50" w:line="240" w:lineRule="exact"/>
                          <w:jc w:val="left"/>
                          <w:textAlignment w:val="auto"/>
                          <w:rPr>
                            <w:rFonts w:hint="default" w:ascii="MiSans Demibold" w:hAnsi="MiSans Demibold" w:eastAsia="MiSans Demibold" w:cs="MiSans Demibold"/>
                            <w:b w:val="0"/>
                            <w:bCs w:val="0"/>
                            <w:color w:val="0D0D0D" w:themeColor="text1" w:themeTint="F2"/>
                            <w:spacing w:val="0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 Demibold" w:hAnsi="MiSans Demibold" w:eastAsia="MiSans Demibold" w:cs="MiSans Demibold"/>
                            <w:b w:val="0"/>
                            <w:bCs w:val="0"/>
                            <w:i w:val="0"/>
                            <w:iCs w:val="0"/>
                            <w:color w:val="0D0D0D" w:themeColor="text1" w:themeTint="F2"/>
                            <w:spacing w:val="0"/>
                            <w:sz w:val="28"/>
                            <w:szCs w:val="2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</w14:textFill>
                          </w:rPr>
                          <w:t>教育经历  EDUCATION</w:t>
                        </w:r>
                      </w:p>
                    </w:txbxContent>
                  </v:textbox>
                </v:shape>
                <v:shape id="文本框 399" o:spid="_x0000_s1026" o:spt="202" type="#_x0000_t202" style="position:absolute;left:3827;top:5512;height:1405;width:8979;" filled="f" stroked="f" coordsize="21600,21600" o:gfxdata="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37+6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F81C349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 Demibold" w:hAnsi="MiSans Demibold" w:eastAsia="MiSans Demibold" w:cs="MiSans Demibold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2022-08~2023-07</w:t>
                        </w: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香港大学     会计学     硕士</w:t>
                        </w:r>
                      </w:p>
                      <w:p w14:paraId="2B707288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 Demibold" w:hAnsi="MiSans Demibold" w:eastAsia="MiSans Demibold" w:cs="MiSans Demibold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2018-09~2022-06 </w:t>
                        </w: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厦门大学     会计学     学士    GPA=?(98/100;综合排名：1/43)</w:t>
                        </w:r>
                      </w:p>
                      <w:p w14:paraId="379A979E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ind w:left="1050" w:hanging="900" w:hangingChars="500"/>
                          <w:textAlignment w:val="auto"/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 Demibold" w:hAnsi="MiSans Demibold" w:eastAsia="MiSans Demibold" w:cs="MiSans Demibold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研究领域：</w:t>
                        </w: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管理会计，成本会计，财务管理，经济法，高级财务会计，线性代数（选择根据报考导师搭点边的）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-22860</wp:posOffset>
                </wp:positionH>
                <wp:positionV relativeFrom="paragraph">
                  <wp:posOffset>4788535</wp:posOffset>
                </wp:positionV>
                <wp:extent cx="5768340" cy="1357630"/>
                <wp:effectExtent l="0" t="0" r="0" b="0"/>
                <wp:wrapNone/>
                <wp:docPr id="67" name="组合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1357630"/>
                          <a:chOff x="3816" y="9992"/>
                          <a:chExt cx="9084" cy="2138"/>
                        </a:xfrm>
                      </wpg:grpSpPr>
                      <wps:wsp>
                        <wps:cNvPr id="14" name="直接连接符 14"/>
                        <wps:cNvCnPr/>
                        <wps:spPr>
                          <a:xfrm>
                            <a:off x="3816" y="10603"/>
                            <a:ext cx="9084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文本框 399"/>
                        <wps:cNvSpPr txBox="1"/>
                        <wps:spPr>
                          <a:xfrm>
                            <a:off x="3822" y="9992"/>
                            <a:ext cx="5484" cy="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A86DBE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50" w:line="240" w:lineRule="exact"/>
                                <w:jc w:val="left"/>
                                <w:textAlignment w:val="auto"/>
                                <w:rPr>
                                  <w:rFonts w:hint="default" w:ascii="MiSans Demibold" w:hAnsi="MiSans Demibold" w:eastAsia="MiSans Demibold" w:cs="MiSans Demibold"/>
                                  <w:b w:val="0"/>
                                  <w:bCs w:val="0"/>
                                  <w:color w:val="000000" w:themeColor="text1"/>
                                  <w:spacing w:val="0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 Demibold" w:hAnsi="MiSans Demibold" w:eastAsia="MiSans Demibold" w:cs="MiSans Demibold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28"/>
                                  <w:szCs w:val="2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实践经历  PRACTICE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1" name="文本框 399"/>
                        <wps:cNvSpPr txBox="1"/>
                        <wps:spPr>
                          <a:xfrm>
                            <a:off x="3827" y="10556"/>
                            <a:ext cx="8416" cy="15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477122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default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 Demibold" w:hAnsi="MiSans Demibold" w:eastAsia="MiSans Demibold" w:cs="MiSans Demibold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2022-03~2022-06</w:t>
                              </w: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 招商证券                      投行部项目成员</w:t>
                              </w:r>
                            </w:p>
                            <w:p w14:paraId="4BC621A5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default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 Demibold" w:hAnsi="MiSans Demibold" w:eastAsia="MiSans Demibold" w:cs="MiSans Demibold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2021-12~2022-03</w:t>
                              </w: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  广发证券                      行业研究实习生</w:t>
                              </w:r>
                            </w:p>
                            <w:p w14:paraId="402D478C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default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 Demibold" w:hAnsi="MiSans Demibold" w:eastAsia="MiSans Demibold" w:cs="MiSans Demibold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2021-01~2021-03 </w:t>
                              </w: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 安永（EY)会计师事务所         审计团队成员</w:t>
                              </w:r>
                            </w:p>
                            <w:p w14:paraId="42BD34DC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系统掌握财务知识，以及在公司的应用...(概括一下工作和专业挂钩的经历）</w:t>
                              </w:r>
                            </w:p>
                            <w:p w14:paraId="0EF4E38F">
                              <w:pP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1F4E79" w:themeColor="accent1" w:themeShade="80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8pt;margin-top:377.05pt;height:106.9pt;width:454.2pt;z-index:251662336;mso-width-relative:page;mso-height-relative:page;" coordorigin="3816,9992" coordsize="9084,2138" o:gfxdata="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">
                <o:lock v:ext="edit" aspectratio="f"/>
                <v:line id="_x0000_s1026" o:spid="_x0000_s1026" o:spt="20" style="position:absolute;left:3816;top:10603;height:0;width:9084;" filled="f" stroked="t" coordsize="21600,21600" o:gfxdata="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SyX/k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shape id="文本框 399" o:spid="_x0000_s1026" o:spt="202" type="#_x0000_t202" style="position:absolute;left:3822;top:9992;height:530;width:5484;" filled="f" stroked="f" coordsize="21600,21600" o:gfxdata="UEsDBAoAAAAAAIdO4kAAAAAAAAAAAAAAAAAEAAAAZHJzL1BLAwQUAAAACACHTuJAXU7wQLgAAADb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gZhffgSfoCc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U7wQLgAAADbAAAA&#10;DwAAAAAAAAABACAAAAAiAAAAZHJzL2Rvd25yZXYueG1sUEsBAhQAFAAAAAgAh07iQDMvBZ47AAAA&#10;OQAAABAAAAAAAAAAAQAgAAAABwEAAGRycy9zaGFwZXhtbC54bWxQSwUGAAAAAAYABgBbAQAAsQMA&#10;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FA86DBE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50" w:line="240" w:lineRule="exact"/>
                          <w:jc w:val="left"/>
                          <w:textAlignment w:val="auto"/>
                          <w:rPr>
                            <w:rFonts w:hint="default" w:ascii="MiSans Demibold" w:hAnsi="MiSans Demibold" w:eastAsia="MiSans Demibold" w:cs="MiSans Demibold"/>
                            <w:b w:val="0"/>
                            <w:bCs w:val="0"/>
                            <w:color w:val="000000" w:themeColor="text1"/>
                            <w:spacing w:val="0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 Demibold" w:hAnsi="MiSans Demibold" w:eastAsia="MiSans Demibold" w:cs="MiSans Demibold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28"/>
                            <w:szCs w:val="2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实践经历  PRACTICE</w:t>
                        </w:r>
                      </w:p>
                    </w:txbxContent>
                  </v:textbox>
                </v:shape>
                <v:shape id="文本框 399" o:spid="_x0000_s1026" o:spt="202" type="#_x0000_t202" style="position:absolute;left:3827;top:10556;height:1574;width:8416;" filled="f" stroked="f" coordsize="21600,21600" o:gfxdata="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AlXb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1B477122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default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 Demibold" w:hAnsi="MiSans Demibold" w:eastAsia="MiSans Demibold" w:cs="MiSans Demibold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2022-03~2022-06</w:t>
                        </w: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招商证券                      投行部项目成员</w:t>
                        </w:r>
                      </w:p>
                      <w:p w14:paraId="4BC621A5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default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 Demibold" w:hAnsi="MiSans Demibold" w:eastAsia="MiSans Demibold" w:cs="MiSans Demibold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2021-12~2022-03</w:t>
                        </w: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 广发证券                      行业研究实习生</w:t>
                        </w:r>
                      </w:p>
                      <w:p w14:paraId="402D478C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default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 Demibold" w:hAnsi="MiSans Demibold" w:eastAsia="MiSans Demibold" w:cs="MiSans Demibold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2021-01~2021-03 </w:t>
                        </w: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安永（EY)会计师事务所         审计团队成员</w:t>
                        </w:r>
                      </w:p>
                      <w:p w14:paraId="42BD34DC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系统掌握财务知识，以及在公司的应用...(概括一下工作和专业挂钩的经历）</w:t>
                        </w:r>
                      </w:p>
                      <w:p w14:paraId="0EF4E38F">
                        <w:pP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1F4E79" w:themeColor="accent1" w:themeShade="80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-22860</wp:posOffset>
                </wp:positionH>
                <wp:positionV relativeFrom="paragraph">
                  <wp:posOffset>6229985</wp:posOffset>
                </wp:positionV>
                <wp:extent cx="5768340" cy="1378585"/>
                <wp:effectExtent l="0" t="0" r="0" b="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1378585"/>
                          <a:chOff x="3816" y="12200"/>
                          <a:chExt cx="9084" cy="2171"/>
                        </a:xfrm>
                      </wpg:grpSpPr>
                      <wps:wsp>
                        <wps:cNvPr id="15" name="直接连接符 15"/>
                        <wps:cNvCnPr/>
                        <wps:spPr>
                          <a:xfrm>
                            <a:off x="3816" y="12778"/>
                            <a:ext cx="9084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文本框 399"/>
                        <wps:cNvSpPr txBox="1"/>
                        <wps:spPr>
                          <a:xfrm>
                            <a:off x="3822" y="12200"/>
                            <a:ext cx="5929" cy="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8938A0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50" w:line="240" w:lineRule="exact"/>
                                <w:jc w:val="left"/>
                                <w:textAlignment w:val="auto"/>
                                <w:rPr>
                                  <w:rFonts w:hint="default" w:ascii="MiSans Demibold" w:hAnsi="MiSans Demibold" w:eastAsia="MiSans Demibold" w:cs="MiSans Demibold"/>
                                  <w:b w:val="0"/>
                                  <w:bCs w:val="0"/>
                                  <w:color w:val="000000" w:themeColor="text1"/>
                                  <w:spacing w:val="0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 Demibold" w:hAnsi="MiSans Demibold" w:eastAsia="MiSans Demibold" w:cs="MiSans Demibold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28"/>
                                  <w:szCs w:val="2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研究技能  PESEARCH SKILLS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5" name="文本框 399"/>
                        <wps:cNvSpPr txBox="1"/>
                        <wps:spPr>
                          <a:xfrm>
                            <a:off x="3827" y="12743"/>
                            <a:ext cx="8905" cy="162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221ABBA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经济实证方法：熟练使用 Stata 等计量分析软件进行传统数据与空间数据的计量分析，使用过的研究方法包括DID、SDM、Tobit、Ordered Probit、GWR、PVAR、IV等。</w:t>
                              </w:r>
                            </w:p>
                            <w:p w14:paraId="619B1090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程序语言编写：能够运用Python 进行基本的数据挖掘与爬虫操作。数学建模方法：熟悉各类数学建模模型的Matlab、Mathemetica实现。</w:t>
                              </w:r>
                            </w:p>
                            <w:p w14:paraId="00778151">
                              <w:pP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21"/>
                                  <w:szCs w:val="21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8pt;margin-top:490.55pt;height:108.55pt;width:454.2pt;z-index:251663360;mso-width-relative:page;mso-height-relative:page;" coordorigin="3816,12200" coordsize="9084,2171" o:gfxdata="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">
                <o:lock v:ext="edit" aspectratio="f"/>
                <v:line id="_x0000_s1026" o:spid="_x0000_s1026" o:spt="20" style="position:absolute;left:3816;top:12778;height:0;width:9084;" filled="f" stroked="t" coordsize="21600,21600" o:gfxdata="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9hdp/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shape id="文本框 399" o:spid="_x0000_s1026" o:spt="202" type="#_x0000_t202" style="position:absolute;left:3822;top:12200;height:530;width:5929;" filled="f" stroked="f" coordsize="21600,21600" o:gfxdata="UEsDBAoAAAAAAIdO4kAAAAAAAAAAAAAAAAAEAAAAZHJzL1BLAwQUAAAACACHTuJAwtDLrL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om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tDLr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728938A0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50" w:line="240" w:lineRule="exact"/>
                          <w:jc w:val="left"/>
                          <w:textAlignment w:val="auto"/>
                          <w:rPr>
                            <w:rFonts w:hint="default" w:ascii="MiSans Demibold" w:hAnsi="MiSans Demibold" w:eastAsia="MiSans Demibold" w:cs="MiSans Demibold"/>
                            <w:b w:val="0"/>
                            <w:bCs w:val="0"/>
                            <w:color w:val="000000" w:themeColor="text1"/>
                            <w:spacing w:val="0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 Demibold" w:hAnsi="MiSans Demibold" w:eastAsia="MiSans Demibold" w:cs="MiSans Demibold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28"/>
                            <w:szCs w:val="2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研究技能  PESEARCH SKILLS</w:t>
                        </w:r>
                      </w:p>
                    </w:txbxContent>
                  </v:textbox>
                </v:shape>
                <v:shape id="文本框 399" o:spid="_x0000_s1026" o:spt="202" type="#_x0000_t202" style="position:absolute;left:3827;top:12743;height:1629;width:8905;" filled="f" stroked="f" coordsize="21600,21600" o:gfxdata="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TlT2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221ABBA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经济实证方法：熟练使用 Stata 等计量分析软件进行传统数据与空间数据的计量分析，使用过的研究方法包括DID、SDM、Tobit、Ordered Probit、GWR、PVAR、IV等。</w:t>
                        </w:r>
                      </w:p>
                      <w:p w14:paraId="619B1090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程序语言编写：能够运用Python 进行基本的数据挖掘与爬虫操作。数学建模方法：熟悉各类数学建模模型的Matlab、Mathemetica实现。</w:t>
                        </w:r>
                      </w:p>
                      <w:p w14:paraId="00778151">
                        <w:pP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21"/>
                            <w:szCs w:val="21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-22860</wp:posOffset>
                </wp:positionH>
                <wp:positionV relativeFrom="paragraph">
                  <wp:posOffset>7703185</wp:posOffset>
                </wp:positionV>
                <wp:extent cx="5768340" cy="727075"/>
                <wp:effectExtent l="0" t="0" r="0" b="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727075"/>
                          <a:chOff x="3816" y="14364"/>
                          <a:chExt cx="9084" cy="1145"/>
                        </a:xfrm>
                      </wpg:grpSpPr>
                      <wps:wsp>
                        <wps:cNvPr id="53" name="直接连接符 53"/>
                        <wps:cNvCnPr/>
                        <wps:spPr>
                          <a:xfrm>
                            <a:off x="3816" y="14957"/>
                            <a:ext cx="9084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文本框 399"/>
                        <wps:cNvSpPr txBox="1"/>
                        <wps:spPr>
                          <a:xfrm>
                            <a:off x="3822" y="14364"/>
                            <a:ext cx="5929" cy="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468535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50" w:line="240" w:lineRule="exact"/>
                                <w:jc w:val="left"/>
                                <w:textAlignment w:val="auto"/>
                                <w:rPr>
                                  <w:rFonts w:hint="default" w:ascii="MiSans Demibold" w:hAnsi="MiSans Demibold" w:eastAsia="MiSans Demibold" w:cs="MiSans Demibold"/>
                                  <w:b w:val="0"/>
                                  <w:bCs w:val="0"/>
                                  <w:color w:val="000000" w:themeColor="text1"/>
                                  <w:spacing w:val="0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 Demibold" w:hAnsi="MiSans Demibold" w:eastAsia="MiSans Demibold" w:cs="MiSans Demibold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28"/>
                                  <w:szCs w:val="2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荣誉奖项  HONORARY AWARD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9" name="文本框 399"/>
                        <wps:cNvSpPr txBox="1"/>
                        <wps:spPr>
                          <a:xfrm>
                            <a:off x="3827" y="14861"/>
                            <a:ext cx="8406" cy="6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A9F464">
                              <w:pP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21"/>
                                  <w:szCs w:val="21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21"/>
                                  <w:szCs w:val="21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201x参加项目“”获得xx.(可包括学业获奖、实践获奖）</w:t>
                              </w:r>
                            </w:p>
                            <w:p w14:paraId="55223BDD">
                              <w:pP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21"/>
                                  <w:szCs w:val="21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8pt;margin-top:606.55pt;height:57.25pt;width:454.2pt;z-index:251666432;mso-width-relative:page;mso-height-relative:page;" coordorigin="3816,14364" coordsize="9084,1145" o:gfxdata="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">
                <o:lock v:ext="edit" aspectratio="f"/>
                <v:line id="_x0000_s1026" o:spid="_x0000_s1026" o:spt="20" style="position:absolute;left:3816;top:14957;height:0;width:9084;" filled="f" stroked="t" coordsize="21600,21600" o:gfxdata="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tKXlC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shape id="文本框 399" o:spid="_x0000_s1026" o:spt="202" type="#_x0000_t202" style="position:absolute;left:3822;top:14364;height:530;width:5929;" filled="f" stroked="f" coordsize="21600,21600" o:gfxdata="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evNr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F468535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50" w:line="240" w:lineRule="exact"/>
                          <w:jc w:val="left"/>
                          <w:textAlignment w:val="auto"/>
                          <w:rPr>
                            <w:rFonts w:hint="default" w:ascii="MiSans Demibold" w:hAnsi="MiSans Demibold" w:eastAsia="MiSans Demibold" w:cs="MiSans Demibold"/>
                            <w:b w:val="0"/>
                            <w:bCs w:val="0"/>
                            <w:color w:val="000000" w:themeColor="text1"/>
                            <w:spacing w:val="0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 Demibold" w:hAnsi="MiSans Demibold" w:eastAsia="MiSans Demibold" w:cs="MiSans Demibold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28"/>
                            <w:szCs w:val="2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荣誉奖项  HONORARY AWARD</w:t>
                        </w:r>
                      </w:p>
                    </w:txbxContent>
                  </v:textbox>
                </v:shape>
                <v:shape id="文本框 399" o:spid="_x0000_s1026" o:spt="202" type="#_x0000_t202" style="position:absolute;left:3827;top:14861;height:648;width:8406;" filled="f" stroked="f" coordsize="21600,21600" o:gfxdata="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dFnd&#10;wAAAANs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DA9F464">
                        <w:pP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21"/>
                            <w:szCs w:val="21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21"/>
                            <w:szCs w:val="21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201x参加项目“”获得xx.(可包括学业获奖、实践获奖）</w:t>
                        </w:r>
                      </w:p>
                      <w:p w14:paraId="55223BDD">
                        <w:pP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21"/>
                            <w:szCs w:val="21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-22860</wp:posOffset>
                </wp:positionH>
                <wp:positionV relativeFrom="paragraph">
                  <wp:posOffset>8475345</wp:posOffset>
                </wp:positionV>
                <wp:extent cx="5768340" cy="898525"/>
                <wp:effectExtent l="0" t="0" r="0" b="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898525"/>
                          <a:chOff x="2047" y="14745"/>
                          <a:chExt cx="9084" cy="1415"/>
                        </a:xfrm>
                      </wpg:grpSpPr>
                      <wpg:grpSp>
                        <wpg:cNvPr id="58" name="组合 58"/>
                        <wpg:cNvGrpSpPr/>
                        <wpg:grpSpPr>
                          <a:xfrm>
                            <a:off x="2047" y="14745"/>
                            <a:ext cx="9084" cy="584"/>
                            <a:chOff x="2047" y="14619"/>
                            <a:chExt cx="9084" cy="584"/>
                          </a:xfrm>
                        </wpg:grpSpPr>
                        <wps:wsp>
                          <wps:cNvPr id="54" name="直接连接符 54"/>
                          <wps:cNvCnPr/>
                          <wps:spPr>
                            <a:xfrm>
                              <a:off x="2047" y="15203"/>
                              <a:ext cx="9084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7" name="文本框 399"/>
                          <wps:cNvSpPr txBox="1"/>
                          <wps:spPr>
                            <a:xfrm>
                              <a:off x="2053" y="14619"/>
                              <a:ext cx="5929" cy="5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784CB07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beforeLines="50" w:line="240" w:lineRule="exact"/>
                                  <w:jc w:val="left"/>
                                  <w:textAlignment w:val="auto"/>
                                  <w:rPr>
                                    <w:rFonts w:hint="default" w:ascii="MiSans Demibold" w:hAnsi="MiSans Demibold" w:eastAsia="MiSans Demibold" w:cs="MiSans Demibold"/>
                                    <w:b w:val="0"/>
                                    <w:bCs w:val="0"/>
                                    <w:color w:val="000000" w:themeColor="text1"/>
                                    <w:spacing w:val="0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MiSans Demibold" w:hAnsi="MiSans Demibold" w:eastAsia="MiSans Demibold" w:cs="MiSans Demibold"/>
                                    <w:b w:val="0"/>
                                    <w:bCs w:val="0"/>
                                    <w:i w:val="0"/>
                                    <w:iCs w:val="0"/>
                                    <w:color w:val="000000" w:themeColor="text1"/>
                                    <w:spacing w:val="0"/>
                                    <w:sz w:val="28"/>
                                    <w:szCs w:val="28"/>
                                    <w:lang w:val="en-US" w:eastAsia="zh-CN"/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自我评价  SELF EVALUTATION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0" name="文本框 399"/>
                        <wps:cNvSpPr txBox="1"/>
                        <wps:spPr>
                          <a:xfrm>
                            <a:off x="2051" y="15376"/>
                            <a:ext cx="6740" cy="7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A81650">
                              <w:pP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性格开朗，善于思考，抗打击能力和抗压能力强。</w:t>
                              </w:r>
                            </w:p>
                            <w:p w14:paraId="23B96FFF">
                              <w:pP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21"/>
                                  <w:szCs w:val="21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敢于学习新知识，接受新事物能力强，学习过程细心严谨。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8pt;margin-top:667.35pt;height:70.75pt;width:454.2pt;z-index:251672576;mso-width-relative:page;mso-height-relative:page;" coordorigin="2047,14745" coordsize="9084,1415" o:gfxdata="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">
                <o:lock v:ext="edit" aspectratio="f"/>
                <v:group id="_x0000_s1026" o:spid="_x0000_s1026" o:spt="203" style="position:absolute;left:2047;top:14745;height:584;width:9084;" coordorigin="2047,14619" coordsize="9084,584" o:gfxdata="UEsDBAoAAAAAAIdO4kAAAAAAAAAAAAAAAAAEAAAAZHJzL1BLAwQUAAAACACHTuJAmhIk0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t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hIk07oAAADbAAAADwAAAAAAAAABACAAAAAiAAAAZHJzL2Rvd25yZXYueG1sUEsB&#10;AhQAFAAAAAgAh07iQDMvBZ47AAAAOQAAABUAAAAAAAAAAQAgAAAACQEAAGRycy9ncm91cHNoYXBl&#10;eG1sLnhtbFBLBQYAAAAABgAGAGABAADGAwAAAAA=&#10;">
                  <o:lock v:ext="edit" aspectratio="f"/>
                  <v:line id="_x0000_s1026" o:spid="_x0000_s1026" o:spt="20" style="position:absolute;left:2047;top:15203;height:0;width:9084;" filled="f" stroked="t" coordsize="21600,21600" o:gfxdata="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SjxiS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808080 [1629]" miterlimit="8" joinstyle="miter"/>
                    <v:imagedata o:title=""/>
                    <o:lock v:ext="edit" aspectratio="f"/>
                  </v:line>
                  <v:shape id="文本框 399" o:spid="_x0000_s1026" o:spt="202" type="#_x0000_t202" style="position:absolute;left:2053;top:14619;height:530;width:5929;" filled="f" stroked="f" coordsize="21600,21600" o:gfxdata="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p2g0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6784CB07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beforeLines="50" w:line="240" w:lineRule="exact"/>
                            <w:jc w:val="left"/>
                            <w:textAlignment w:val="auto"/>
                            <w:rPr>
                              <w:rFonts w:hint="default" w:ascii="MiSans Demibold" w:hAnsi="MiSans Demibold" w:eastAsia="MiSans Demibold" w:cs="MiSans Demibold"/>
                              <w:b w:val="0"/>
                              <w:bCs w:val="0"/>
                              <w:color w:val="000000" w:themeColor="text1"/>
                              <w:spacing w:val="0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MiSans Demibold" w:hAnsi="MiSans Demibold" w:eastAsia="MiSans Demibold" w:cs="MiSans Demibold"/>
                              <w:b w:val="0"/>
                              <w:bCs w:val="0"/>
                              <w:i w:val="0"/>
                              <w:iCs w:val="0"/>
                              <w:color w:val="000000" w:themeColor="text1"/>
                              <w:spacing w:val="0"/>
                              <w:sz w:val="28"/>
                              <w:szCs w:val="28"/>
                              <w:lang w:val="en-US" w:eastAsia="zh-CN"/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自我评价  SELF EVALUTATION</w:t>
                          </w:r>
                        </w:p>
                      </w:txbxContent>
                    </v:textbox>
                  </v:shape>
                </v:group>
                <v:shape id="文本框 399" o:spid="_x0000_s1026" o:spt="202" type="#_x0000_t202" style="position:absolute;left:2051;top:15376;height:784;width:6740;" filled="f" stroked="f" coordsize="21600,21600" o:gfxdata="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vusIL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2A81650">
                        <w:pP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性格开朗，善于思考，抗打击能力和抗压能力强。</w:t>
                        </w:r>
                      </w:p>
                      <w:p w14:paraId="23B96FFF">
                        <w:pP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21"/>
                            <w:szCs w:val="21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敢于学习新知识，接受新事物能力强，学习过程细心严谨。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-22860</wp:posOffset>
                </wp:positionH>
                <wp:positionV relativeFrom="paragraph">
                  <wp:posOffset>3110230</wp:posOffset>
                </wp:positionV>
                <wp:extent cx="5768340" cy="1644015"/>
                <wp:effectExtent l="0" t="0" r="0" b="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1644015"/>
                          <a:chOff x="3816" y="7228"/>
                          <a:chExt cx="9084" cy="2589"/>
                        </a:xfrm>
                      </wpg:grpSpPr>
                      <wps:wsp>
                        <wps:cNvPr id="13" name="直接连接符 13"/>
                        <wps:cNvCnPr/>
                        <wps:spPr>
                          <a:xfrm>
                            <a:off x="3816" y="7797"/>
                            <a:ext cx="9084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文本框 399"/>
                        <wps:cNvSpPr txBox="1"/>
                        <wps:spPr>
                          <a:xfrm>
                            <a:off x="3827" y="7833"/>
                            <a:ext cx="8950" cy="19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01997D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line="360" w:lineRule="exact"/>
                                <w:textAlignment w:val="auto"/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共发表论文4篇，SCI论文5篇（一作2篇，导师一作3篇），在审论文6篇，工作论文2篇。（一般按照格式：作者或发表年，标题，卷（期）：页码，SSCI,IF=x，发表状态：xx期刊／终审／复审／初审）</w:t>
                              </w:r>
                            </w:p>
                            <w:p w14:paraId="44C6DBF7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line="360" w:lineRule="exact"/>
                                <w:textAlignment w:val="auto"/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横向课题：4项</w:t>
                              </w:r>
                            </w:p>
                            <w:p w14:paraId="65267F64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line="360" w:lineRule="exact"/>
                                <w:textAlignment w:val="auto"/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xx发展专题研究。参与实地调研考察交流会议，建立数据预测模型。（如有，列举）</w:t>
                              </w:r>
                            </w:p>
                            <w:p w14:paraId="7DCE18D5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line="360" w:lineRule="exact"/>
                                <w:textAlignment w:val="auto"/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参加学术会议：参与中国数量经济学会2022年（上海）年会（如有，列举）</w:t>
                              </w:r>
                            </w:p>
                            <w:p w14:paraId="626A8338">
                              <w:pP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21"/>
                                  <w:szCs w:val="21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8" name="文本框 399"/>
                        <wps:cNvSpPr txBox="1"/>
                        <wps:spPr>
                          <a:xfrm>
                            <a:off x="3822" y="7228"/>
                            <a:ext cx="5929" cy="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44AB23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50" w:line="240" w:lineRule="exact"/>
                                <w:jc w:val="left"/>
                                <w:textAlignment w:val="auto"/>
                                <w:rPr>
                                  <w:rFonts w:hint="default" w:ascii="MiSans Demibold" w:hAnsi="MiSans Demibold" w:eastAsia="MiSans Demibold" w:cs="MiSans Demibold"/>
                                  <w:b w:val="0"/>
                                  <w:bCs w:val="0"/>
                                  <w:color w:val="000000" w:themeColor="text1"/>
                                  <w:spacing w:val="0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 Demibold" w:hAnsi="MiSans Demibold" w:eastAsia="MiSans Demibold" w:cs="MiSans Demibold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28"/>
                                  <w:szCs w:val="2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科研经历  THE SCIENTIFIC RESEARCH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8pt;margin-top:244.9pt;height:129.45pt;width:454.2pt;z-index:251661312;mso-width-relative:page;mso-height-relative:page;" coordorigin="3816,7228" coordsize="9084,2589" o:gfxdata="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">
                <o:lock v:ext="edit" aspectratio="f"/>
                <v:line id="_x0000_s1026" o:spid="_x0000_s1026" o:spt="20" style="position:absolute;left:3816;top:7797;height:0;width:9084;" filled="f" stroked="t" coordsize="21600,21600" o:gfxdata="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IOeQ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shape id="文本框 399" o:spid="_x0000_s1026" o:spt="202" type="#_x0000_t202" style="position:absolute;left:3827;top:7833;height:1984;width:8950;" filled="f" stroked="f" coordsize="21600,21600" o:gfxdata="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a3PA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1601997D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line="360" w:lineRule="exact"/>
                          <w:textAlignment w:val="auto"/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共发表论文4篇，SCI论文5篇（一作2篇，导师一作3篇），在审论文6篇，工作论文2篇。（一般按照格式：作者或发表年，标题，卷（期）：页码，SSCI,IF=x，发表状态：xx期刊／终审／复审／初审）</w:t>
                        </w:r>
                      </w:p>
                      <w:p w14:paraId="44C6DBF7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line="360" w:lineRule="exact"/>
                          <w:textAlignment w:val="auto"/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横向课题：4项</w:t>
                        </w:r>
                      </w:p>
                      <w:p w14:paraId="65267F64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line="360" w:lineRule="exact"/>
                          <w:textAlignment w:val="auto"/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xx发展专题研究。参与实地调研考察交流会议，建立数据预测模型。（如有，列举）</w:t>
                        </w:r>
                      </w:p>
                      <w:p w14:paraId="7DCE18D5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line="360" w:lineRule="exact"/>
                          <w:textAlignment w:val="auto"/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参加学术会议：参与中国数量经济学会2022年（上海）年会（如有，列举）</w:t>
                        </w:r>
                      </w:p>
                      <w:p w14:paraId="626A8338">
                        <w:pP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21"/>
                            <w:szCs w:val="21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shape id="文本框 399" o:spid="_x0000_s1026" o:spt="202" type="#_x0000_t202" style="position:absolute;left:3822;top:7228;height:530;width:5929;" filled="f" stroked="f" coordsize="21600,21600" o:gfxdata="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uFqm7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444AB23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50" w:line="240" w:lineRule="exact"/>
                          <w:jc w:val="left"/>
                          <w:textAlignment w:val="auto"/>
                          <w:rPr>
                            <w:rFonts w:hint="default" w:ascii="MiSans Demibold" w:hAnsi="MiSans Demibold" w:eastAsia="MiSans Demibold" w:cs="MiSans Demibold"/>
                            <w:b w:val="0"/>
                            <w:bCs w:val="0"/>
                            <w:color w:val="000000" w:themeColor="text1"/>
                            <w:spacing w:val="0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 Demibold" w:hAnsi="MiSans Demibold" w:eastAsia="MiSans Demibold" w:cs="MiSans Demibold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28"/>
                            <w:szCs w:val="2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科研经历  THE SCIENTIFIC RESEARCH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-297180</wp:posOffset>
                </wp:positionH>
                <wp:positionV relativeFrom="paragraph">
                  <wp:posOffset>2137410</wp:posOffset>
                </wp:positionV>
                <wp:extent cx="0" cy="7150735"/>
                <wp:effectExtent l="6350" t="0" r="12700" b="12065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45820" y="3124200"/>
                          <a:ext cx="0" cy="71507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3.4pt;margin-top:168.3pt;height:563.05pt;width:0pt;z-index:251659264;mso-width-relative:page;mso-height-relative:page;" filled="f" stroked="t" coordsize="21600,21600" o:gfxdata="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ManCI9cAAAAMAQAADwAAAAAAAAABACAAAAAiAAAA&#10;ZHJzL2Rvd25yZXYueG1sUEsBAhQAFAAAAAgAh07iQNBqK1gIAgAA+AMAAA4AAAAAAAAAAQAgAAAA&#10;JgEAAGRycy9lMm9Eb2MueG1sUEsFBgAAAAAGAAYAWQEAAKAFAAAAAA==&#10;">
                <v:fill on="f" focussize="0,0"/>
                <v:stroke weight="1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-426720</wp:posOffset>
                </wp:positionH>
                <wp:positionV relativeFrom="paragraph">
                  <wp:posOffset>4798060</wp:posOffset>
                </wp:positionV>
                <wp:extent cx="275590" cy="275590"/>
                <wp:effectExtent l="0" t="0" r="10160" b="1016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590" cy="275590"/>
                          <a:chOff x="1411" y="9441"/>
                          <a:chExt cx="434" cy="434"/>
                        </a:xfrm>
                      </wpg:grpSpPr>
                      <wps:wsp>
                        <wps:cNvPr id="77" name="椭圆 77"/>
                        <wps:cNvSpPr/>
                        <wps:spPr>
                          <a:xfrm>
                            <a:off x="1411" y="9441"/>
                            <a:ext cx="434" cy="434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7" name="任意多边形 87"/>
                        <wps:cNvSpPr/>
                        <wps:spPr>
                          <a:xfrm>
                            <a:off x="1482" y="9499"/>
                            <a:ext cx="288" cy="283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</a:gdLst>
                            <a:ahLst/>
                            <a:cxnLst>
                              <a:cxn ang="0">
                                <a:pos x="364872" y="362427"/>
                              </a:cxn>
                              <a:cxn ang="0">
                                <a:pos x="364872" y="396618"/>
                              </a:cxn>
                              <a:cxn ang="0">
                                <a:pos x="334182" y="423971"/>
                              </a:cxn>
                              <a:cxn ang="0">
                                <a:pos x="320542" y="423971"/>
                              </a:cxn>
                              <a:cxn ang="0">
                                <a:pos x="293262" y="396618"/>
                              </a:cxn>
                              <a:cxn ang="0">
                                <a:pos x="293262" y="389780"/>
                              </a:cxn>
                              <a:cxn ang="0">
                                <a:pos x="153451" y="386361"/>
                              </a:cxn>
                              <a:cxn ang="0">
                                <a:pos x="153451" y="396618"/>
                              </a:cxn>
                              <a:cxn ang="0">
                                <a:pos x="126171" y="423971"/>
                              </a:cxn>
                              <a:cxn ang="0">
                                <a:pos x="112531" y="423971"/>
                              </a:cxn>
                              <a:cxn ang="0">
                                <a:pos x="81841" y="396618"/>
                              </a:cxn>
                              <a:cxn ang="0">
                                <a:pos x="81841" y="362427"/>
                              </a:cxn>
                              <a:cxn ang="0">
                                <a:pos x="34100" y="335074"/>
                              </a:cxn>
                              <a:cxn ang="0">
                                <a:pos x="13640" y="307721"/>
                              </a:cxn>
                              <a:cxn ang="0">
                                <a:pos x="13640" y="451324"/>
                              </a:cxn>
                              <a:cxn ang="0">
                                <a:pos x="54560" y="495773"/>
                              </a:cxn>
                              <a:cxn ang="0">
                                <a:pos x="392153" y="495773"/>
                              </a:cxn>
                              <a:cxn ang="0">
                                <a:pos x="433073" y="451324"/>
                              </a:cxn>
                              <a:cxn ang="0">
                                <a:pos x="433073" y="307721"/>
                              </a:cxn>
                              <a:cxn ang="0">
                                <a:pos x="409203" y="335074"/>
                              </a:cxn>
                              <a:cxn ang="0">
                                <a:pos x="364872" y="362427"/>
                              </a:cxn>
                              <a:cxn ang="0">
                                <a:pos x="126171" y="396618"/>
                              </a:cxn>
                              <a:cxn ang="0">
                                <a:pos x="139811" y="382942"/>
                              </a:cxn>
                              <a:cxn ang="0">
                                <a:pos x="139811" y="355589"/>
                              </a:cxn>
                              <a:cxn ang="0">
                                <a:pos x="126171" y="338493"/>
                              </a:cxn>
                              <a:cxn ang="0">
                                <a:pos x="112531" y="338493"/>
                              </a:cxn>
                              <a:cxn ang="0">
                                <a:pos x="95481" y="355589"/>
                              </a:cxn>
                              <a:cxn ang="0">
                                <a:pos x="95481" y="382942"/>
                              </a:cxn>
                              <a:cxn ang="0">
                                <a:pos x="112531" y="396618"/>
                              </a:cxn>
                              <a:cxn ang="0">
                                <a:pos x="126171" y="396618"/>
                              </a:cxn>
                              <a:cxn ang="0">
                                <a:pos x="334182" y="396618"/>
                              </a:cxn>
                              <a:cxn ang="0">
                                <a:pos x="347822" y="382942"/>
                              </a:cxn>
                              <a:cxn ang="0">
                                <a:pos x="347822" y="355589"/>
                              </a:cxn>
                              <a:cxn ang="0">
                                <a:pos x="334182" y="338493"/>
                              </a:cxn>
                              <a:cxn ang="0">
                                <a:pos x="320542" y="338493"/>
                              </a:cxn>
                              <a:cxn ang="0">
                                <a:pos x="306902" y="355589"/>
                              </a:cxn>
                              <a:cxn ang="0">
                                <a:pos x="306902" y="382942"/>
                              </a:cxn>
                              <a:cxn ang="0">
                                <a:pos x="320542" y="396618"/>
                              </a:cxn>
                              <a:cxn ang="0">
                                <a:pos x="334182" y="396618"/>
                              </a:cxn>
                              <a:cxn ang="0">
                                <a:pos x="405793" y="129927"/>
                              </a:cxn>
                              <a:cxn ang="0">
                                <a:pos x="334182" y="129927"/>
                              </a:cxn>
                              <a:cxn ang="0">
                                <a:pos x="112531" y="129927"/>
                              </a:cxn>
                              <a:cxn ang="0">
                                <a:pos x="40920" y="129927"/>
                              </a:cxn>
                              <a:cxn ang="0">
                                <a:pos x="0" y="170956"/>
                              </a:cxn>
                              <a:cxn ang="0">
                                <a:pos x="0" y="235920"/>
                              </a:cxn>
                              <a:cxn ang="0">
                                <a:pos x="34100" y="307721"/>
                              </a:cxn>
                              <a:cxn ang="0">
                                <a:pos x="88661" y="338493"/>
                              </a:cxn>
                              <a:cxn ang="0">
                                <a:pos x="112531" y="324817"/>
                              </a:cxn>
                              <a:cxn ang="0">
                                <a:pos x="126171" y="324817"/>
                              </a:cxn>
                              <a:cxn ang="0">
                                <a:pos x="153451" y="355589"/>
                              </a:cxn>
                              <a:cxn ang="0">
                                <a:pos x="153451" y="362427"/>
                              </a:cxn>
                              <a:cxn ang="0">
                                <a:pos x="293262" y="362427"/>
                              </a:cxn>
                              <a:cxn ang="0">
                                <a:pos x="293262" y="355589"/>
                              </a:cxn>
                              <a:cxn ang="0">
                                <a:pos x="320542" y="324817"/>
                              </a:cxn>
                              <a:cxn ang="0">
                                <a:pos x="334182" y="324817"/>
                              </a:cxn>
                              <a:cxn ang="0">
                                <a:pos x="358052" y="338493"/>
                              </a:cxn>
                              <a:cxn ang="0">
                                <a:pos x="409203" y="307721"/>
                              </a:cxn>
                              <a:cxn ang="0">
                                <a:pos x="446713" y="235920"/>
                              </a:cxn>
                              <a:cxn ang="0">
                                <a:pos x="446713" y="170956"/>
                              </a:cxn>
                              <a:cxn ang="0">
                                <a:pos x="405793" y="129927"/>
                              </a:cxn>
                              <a:cxn ang="0">
                                <a:pos x="156861" y="129927"/>
                              </a:cxn>
                              <a:cxn ang="0">
                                <a:pos x="289852" y="129927"/>
                              </a:cxn>
                              <a:cxn ang="0">
                                <a:pos x="156861" y="129927"/>
                              </a:cxn>
                            </a:cxnLst>
                            <a:pathLst>
                              <a:path w="131" h="145">
                                <a:moveTo>
                                  <a:pt x="107" y="106"/>
                                </a:moveTo>
                                <a:cubicBezTo>
                                  <a:pt x="107" y="116"/>
                                  <a:pt x="107" y="116"/>
                                  <a:pt x="107" y="116"/>
                                </a:cubicBezTo>
                                <a:cubicBezTo>
                                  <a:pt x="107" y="120"/>
                                  <a:pt x="103" y="124"/>
                                  <a:pt x="98" y="124"/>
                                </a:cubicBezTo>
                                <a:cubicBezTo>
                                  <a:pt x="94" y="124"/>
                                  <a:pt x="94" y="124"/>
                                  <a:pt x="94" y="124"/>
                                </a:cubicBezTo>
                                <a:cubicBezTo>
                                  <a:pt x="90" y="124"/>
                                  <a:pt x="86" y="120"/>
                                  <a:pt x="86" y="116"/>
                                </a:cubicBezTo>
                                <a:cubicBezTo>
                                  <a:pt x="86" y="114"/>
                                  <a:pt x="86" y="114"/>
                                  <a:pt x="86" y="114"/>
                                </a:cubicBezTo>
                                <a:cubicBezTo>
                                  <a:pt x="72" y="117"/>
                                  <a:pt x="58" y="116"/>
                                  <a:pt x="45" y="113"/>
                                </a:cubicBezTo>
                                <a:cubicBezTo>
                                  <a:pt x="45" y="116"/>
                                  <a:pt x="45" y="116"/>
                                  <a:pt x="45" y="116"/>
                                </a:cubicBezTo>
                                <a:cubicBezTo>
                                  <a:pt x="45" y="120"/>
                                  <a:pt x="41" y="124"/>
                                  <a:pt x="37" y="124"/>
                                </a:cubicBezTo>
                                <a:cubicBezTo>
                                  <a:pt x="33" y="124"/>
                                  <a:pt x="33" y="124"/>
                                  <a:pt x="33" y="124"/>
                                </a:cubicBezTo>
                                <a:cubicBezTo>
                                  <a:pt x="28" y="124"/>
                                  <a:pt x="24" y="120"/>
                                  <a:pt x="24" y="116"/>
                                </a:cubicBezTo>
                                <a:cubicBezTo>
                                  <a:pt x="24" y="106"/>
                                  <a:pt x="24" y="106"/>
                                  <a:pt x="24" y="106"/>
                                </a:cubicBezTo>
                                <a:cubicBezTo>
                                  <a:pt x="20" y="104"/>
                                  <a:pt x="15" y="101"/>
                                  <a:pt x="10" y="98"/>
                                </a:cubicBezTo>
                                <a:cubicBezTo>
                                  <a:pt x="8" y="96"/>
                                  <a:pt x="6" y="93"/>
                                  <a:pt x="4" y="90"/>
                                </a:cubicBezTo>
                                <a:cubicBezTo>
                                  <a:pt x="4" y="132"/>
                                  <a:pt x="4" y="132"/>
                                  <a:pt x="4" y="132"/>
                                </a:cubicBezTo>
                                <a:cubicBezTo>
                                  <a:pt x="4" y="139"/>
                                  <a:pt x="9" y="145"/>
                                  <a:pt x="16" y="145"/>
                                </a:cubicBezTo>
                                <a:cubicBezTo>
                                  <a:pt x="115" y="145"/>
                                  <a:pt x="115" y="145"/>
                                  <a:pt x="115" y="145"/>
                                </a:cubicBezTo>
                                <a:cubicBezTo>
                                  <a:pt x="122" y="145"/>
                                  <a:pt x="127" y="139"/>
                                  <a:pt x="127" y="132"/>
                                </a:cubicBezTo>
                                <a:cubicBezTo>
                                  <a:pt x="127" y="90"/>
                                  <a:pt x="127" y="90"/>
                                  <a:pt x="127" y="90"/>
                                </a:cubicBezTo>
                                <a:cubicBezTo>
                                  <a:pt x="125" y="93"/>
                                  <a:pt x="123" y="96"/>
                                  <a:pt x="120" y="98"/>
                                </a:cubicBezTo>
                                <a:cubicBezTo>
                                  <a:pt x="116" y="101"/>
                                  <a:pt x="111" y="104"/>
                                  <a:pt x="107" y="106"/>
                                </a:cubicBezTo>
                                <a:close/>
                                <a:moveTo>
                                  <a:pt x="37" y="116"/>
                                </a:moveTo>
                                <a:cubicBezTo>
                                  <a:pt x="39" y="116"/>
                                  <a:pt x="41" y="114"/>
                                  <a:pt x="41" y="112"/>
                                </a:cubicBezTo>
                                <a:cubicBezTo>
                                  <a:pt x="41" y="104"/>
                                  <a:pt x="41" y="104"/>
                                  <a:pt x="41" y="104"/>
                                </a:cubicBezTo>
                                <a:cubicBezTo>
                                  <a:pt x="41" y="101"/>
                                  <a:pt x="39" y="99"/>
                                  <a:pt x="37" y="99"/>
                                </a:cubicBezTo>
                                <a:cubicBezTo>
                                  <a:pt x="33" y="99"/>
                                  <a:pt x="33" y="99"/>
                                  <a:pt x="33" y="99"/>
                                </a:cubicBezTo>
                                <a:cubicBezTo>
                                  <a:pt x="30" y="99"/>
                                  <a:pt x="28" y="101"/>
                                  <a:pt x="28" y="104"/>
                                </a:cubicBezTo>
                                <a:cubicBezTo>
                                  <a:pt x="28" y="112"/>
                                  <a:pt x="28" y="112"/>
                                  <a:pt x="28" y="112"/>
                                </a:cubicBezTo>
                                <a:cubicBezTo>
                                  <a:pt x="28" y="114"/>
                                  <a:pt x="30" y="116"/>
                                  <a:pt x="33" y="116"/>
                                </a:cubicBezTo>
                                <a:lnTo>
                                  <a:pt x="37" y="116"/>
                                </a:lnTo>
                                <a:close/>
                                <a:moveTo>
                                  <a:pt x="98" y="116"/>
                                </a:moveTo>
                                <a:cubicBezTo>
                                  <a:pt x="101" y="116"/>
                                  <a:pt x="102" y="114"/>
                                  <a:pt x="102" y="112"/>
                                </a:cubicBezTo>
                                <a:cubicBezTo>
                                  <a:pt x="102" y="104"/>
                                  <a:pt x="102" y="104"/>
                                  <a:pt x="102" y="104"/>
                                </a:cubicBezTo>
                                <a:cubicBezTo>
                                  <a:pt x="102" y="101"/>
                                  <a:pt x="101" y="99"/>
                                  <a:pt x="98" y="99"/>
                                </a:cubicBezTo>
                                <a:cubicBezTo>
                                  <a:pt x="94" y="99"/>
                                  <a:pt x="94" y="99"/>
                                  <a:pt x="94" y="99"/>
                                </a:cubicBezTo>
                                <a:cubicBezTo>
                                  <a:pt x="92" y="99"/>
                                  <a:pt x="90" y="101"/>
                                  <a:pt x="90" y="104"/>
                                </a:cubicBezTo>
                                <a:cubicBezTo>
                                  <a:pt x="90" y="112"/>
                                  <a:pt x="90" y="112"/>
                                  <a:pt x="90" y="112"/>
                                </a:cubicBezTo>
                                <a:cubicBezTo>
                                  <a:pt x="90" y="114"/>
                                  <a:pt x="92" y="116"/>
                                  <a:pt x="94" y="116"/>
                                </a:cubicBezTo>
                                <a:lnTo>
                                  <a:pt x="98" y="116"/>
                                </a:lnTo>
                                <a:close/>
                                <a:moveTo>
                                  <a:pt x="119" y="38"/>
                                </a:moveTo>
                                <a:cubicBezTo>
                                  <a:pt x="98" y="38"/>
                                  <a:pt x="98" y="38"/>
                                  <a:pt x="98" y="38"/>
                                </a:cubicBezTo>
                                <a:cubicBezTo>
                                  <a:pt x="94" y="0"/>
                                  <a:pt x="37" y="0"/>
                                  <a:pt x="33" y="38"/>
                                </a:cubicBezTo>
                                <a:cubicBezTo>
                                  <a:pt x="12" y="38"/>
                                  <a:pt x="12" y="38"/>
                                  <a:pt x="12" y="38"/>
                                </a:cubicBezTo>
                                <a:cubicBezTo>
                                  <a:pt x="5" y="38"/>
                                  <a:pt x="0" y="43"/>
                                  <a:pt x="0" y="50"/>
                                </a:cubicBezTo>
                                <a:cubicBezTo>
                                  <a:pt x="0" y="62"/>
                                  <a:pt x="0" y="56"/>
                                  <a:pt x="0" y="69"/>
                                </a:cubicBezTo>
                                <a:cubicBezTo>
                                  <a:pt x="0" y="75"/>
                                  <a:pt x="4" y="85"/>
                                  <a:pt x="10" y="90"/>
                                </a:cubicBezTo>
                                <a:cubicBezTo>
                                  <a:pt x="15" y="94"/>
                                  <a:pt x="20" y="97"/>
                                  <a:pt x="26" y="99"/>
                                </a:cubicBezTo>
                                <a:cubicBezTo>
                                  <a:pt x="27" y="97"/>
                                  <a:pt x="30" y="95"/>
                                  <a:pt x="33" y="95"/>
                                </a:cubicBezTo>
                                <a:cubicBezTo>
                                  <a:pt x="37" y="95"/>
                                  <a:pt x="37" y="95"/>
                                  <a:pt x="37" y="95"/>
                                </a:cubicBezTo>
                                <a:cubicBezTo>
                                  <a:pt x="41" y="95"/>
                                  <a:pt x="45" y="99"/>
                                  <a:pt x="45" y="104"/>
                                </a:cubicBezTo>
                                <a:cubicBezTo>
                                  <a:pt x="45" y="106"/>
                                  <a:pt x="45" y="106"/>
                                  <a:pt x="45" y="106"/>
                                </a:cubicBezTo>
                                <a:cubicBezTo>
                                  <a:pt x="58" y="109"/>
                                  <a:pt x="72" y="109"/>
                                  <a:pt x="86" y="106"/>
                                </a:cubicBezTo>
                                <a:cubicBezTo>
                                  <a:pt x="86" y="104"/>
                                  <a:pt x="86" y="104"/>
                                  <a:pt x="86" y="104"/>
                                </a:cubicBezTo>
                                <a:cubicBezTo>
                                  <a:pt x="86" y="99"/>
                                  <a:pt x="90" y="95"/>
                                  <a:pt x="94" y="95"/>
                                </a:cubicBezTo>
                                <a:cubicBezTo>
                                  <a:pt x="98" y="95"/>
                                  <a:pt x="98" y="95"/>
                                  <a:pt x="98" y="95"/>
                                </a:cubicBezTo>
                                <a:cubicBezTo>
                                  <a:pt x="101" y="95"/>
                                  <a:pt x="104" y="97"/>
                                  <a:pt x="105" y="99"/>
                                </a:cubicBezTo>
                                <a:cubicBezTo>
                                  <a:pt x="110" y="97"/>
                                  <a:pt x="116" y="94"/>
                                  <a:pt x="120" y="90"/>
                                </a:cubicBezTo>
                                <a:cubicBezTo>
                                  <a:pt x="127" y="85"/>
                                  <a:pt x="131" y="75"/>
                                  <a:pt x="131" y="69"/>
                                </a:cubicBezTo>
                                <a:cubicBezTo>
                                  <a:pt x="131" y="56"/>
                                  <a:pt x="131" y="62"/>
                                  <a:pt x="131" y="50"/>
                                </a:cubicBezTo>
                                <a:cubicBezTo>
                                  <a:pt x="131" y="43"/>
                                  <a:pt x="126" y="38"/>
                                  <a:pt x="119" y="38"/>
                                </a:cubicBezTo>
                                <a:close/>
                                <a:moveTo>
                                  <a:pt x="46" y="38"/>
                                </a:moveTo>
                                <a:cubicBezTo>
                                  <a:pt x="50" y="16"/>
                                  <a:pt x="81" y="16"/>
                                  <a:pt x="85" y="38"/>
                                </a:cubicBezTo>
                                <a:lnTo>
                                  <a:pt x="46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74AE446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3.6pt;margin-top:377.8pt;height:21.7pt;width:21.7pt;z-index:251682816;mso-width-relative:page;mso-height-relative:page;" coordorigin="1411,9441" coordsize="434,434" o:gfxdata="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">
                <o:lock v:ext="edit" aspectratio="f"/>
                <v:shape id="_x0000_s1026" o:spid="_x0000_s1026" o:spt="3" type="#_x0000_t3" style="position:absolute;left:1411;top:9441;height:434;width:434;v-text-anchor:middle;" fillcolor="#595959 [2109]" filled="t" stroked="f" coordsize="21600,21600" o:gfxdata="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gtc2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100" style="position:absolute;left:1482;top:9499;height:283;width:288;" fillcolor="#FFFFFF [3212]" filled="t" stroked="f" coordsize="131,145" o:gfxdata="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akte8AAAA&#10;2wAAAA8AAAAAAAAAAQAgAAAAIgAAAGRycy9kb3ducmV2LnhtbFBLAQIUABQAAAAIAIdO4kAzLwWe&#10;OwAAADkAAAAQAAAAAAAAAAEAIAAAAAsBAABkcnMvc2hhcGV4bWwueG1sUEsFBgAAAAAGAAYAWwEA&#10;ALUDAAAAAA==&#10;" path="m107,106c107,116,107,116,107,116c107,120,103,124,98,124c94,124,94,124,94,124c90,124,86,120,86,116c86,114,86,114,86,114c72,117,58,116,45,113c45,116,45,116,45,116c45,120,41,124,37,124c33,124,33,124,33,124c28,124,24,120,24,116c24,106,24,106,24,106c20,104,15,101,10,98c8,96,6,93,4,90c4,132,4,132,4,132c4,139,9,145,16,145c115,145,115,145,115,145c122,145,127,139,127,132c127,90,127,90,127,90c125,93,123,96,120,98c116,101,111,104,107,106xm37,116c39,116,41,114,41,112c41,104,41,104,41,104c41,101,39,99,37,99c33,99,33,99,33,99c30,99,28,101,28,104c28,112,28,112,28,112c28,114,30,116,33,116l37,116xm98,116c101,116,102,114,102,112c102,104,102,104,102,104c102,101,101,99,98,99c94,99,94,99,94,99c92,99,90,101,90,104c90,112,90,112,90,112c90,114,92,116,94,116l98,116xm119,38c98,38,98,38,98,38c94,0,37,0,33,38c12,38,12,38,12,38c5,38,0,43,0,50c0,62,0,56,0,69c0,75,4,85,10,90c15,94,20,97,26,99c27,97,30,95,33,95c37,95,37,95,37,95c41,95,45,99,45,104c45,106,45,106,45,106c58,109,72,109,86,106c86,104,86,104,86,104c86,99,90,95,94,95c98,95,98,95,98,95c101,95,104,97,105,99c110,97,116,94,120,90c127,85,131,75,131,69c131,56,131,62,131,50c131,43,126,38,119,38xm46,38c50,16,81,16,85,38l46,38xe">
                  <v:path textboxrect="0,0,131,145" o:connectlocs="364872,362427;364872,396618;334182,423971;320542,423971;293262,396618;293262,389780;153451,386361;153451,396618;126171,423971;112531,423971;81841,396618;81841,362427;34100,335074;13640,307721;13640,451324;54560,495773;392153,495773;433073,451324;433073,307721;409203,335074;364872,362427;126171,396618;139811,382942;139811,355589;126171,338493;112531,338493;95481,355589;95481,382942;112531,396618;126171,396618;334182,396618;347822,382942;347822,355589;334182,338493;320542,338493;306902,355589;306902,382942;320542,396618;334182,396618;405793,129927;334182,129927;112531,129927;40920,129927;0,170956;0,235920;34100,307721;88661,338493;112531,324817;126171,324817;153451,355589;153451,362427;293262,362427;293262,355589;320542,324817;334182,324817;358052,338493;409203,307721;446713,235920;446713,170956;405793,129927;156861,129927;289852,129927;156861,129927" o:connectangles="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74AE4468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-426720</wp:posOffset>
                </wp:positionH>
                <wp:positionV relativeFrom="paragraph">
                  <wp:posOffset>6179185</wp:posOffset>
                </wp:positionV>
                <wp:extent cx="275590" cy="275590"/>
                <wp:effectExtent l="0" t="0" r="10160" b="1016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590" cy="275590"/>
                          <a:chOff x="1411" y="11616"/>
                          <a:chExt cx="434" cy="434"/>
                        </a:xfrm>
                      </wpg:grpSpPr>
                      <wps:wsp>
                        <wps:cNvPr id="80" name="椭圆 80"/>
                        <wps:cNvSpPr/>
                        <wps:spPr>
                          <a:xfrm>
                            <a:off x="1411" y="11616"/>
                            <a:ext cx="434" cy="434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图片 82" descr="研究文库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468" y="11678"/>
                            <a:ext cx="305" cy="3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3.6pt;margin-top:486.55pt;height:21.7pt;width:21.7pt;z-index:251674624;mso-width-relative:page;mso-height-relative:page;" coordorigin="1411,11616" coordsize="434,434" o:gfxdata="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">
                <o:lock v:ext="edit" aspectratio="f"/>
                <v:shape id="_x0000_s1026" o:spid="_x0000_s1026" o:spt="3" type="#_x0000_t3" style="position:absolute;left:1411;top:11616;height:434;width:434;v-text-anchor:middle;" fillcolor="#595959 [2109]" filled="t" stroked="f" coordsize="21600,21600" o:gfxdata="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vj9l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5" alt="研究文库" type="#_x0000_t75" style="position:absolute;left:1468;top:11678;height:305;width:305;" filled="f" o:preferrelative="t" stroked="f" coordsize="21600,21600" o:gfxdata="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eNg2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-348615</wp:posOffset>
                </wp:positionH>
                <wp:positionV relativeFrom="paragraph">
                  <wp:posOffset>6619240</wp:posOffset>
                </wp:positionV>
                <wp:extent cx="113030" cy="113030"/>
                <wp:effectExtent l="0" t="0" r="1270" b="1270"/>
                <wp:wrapNone/>
                <wp:docPr id="81" name="椭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27.45pt;margin-top:521.2pt;height:8.9pt;width:8.9pt;z-index:251673600;v-text-anchor:middle;mso-width-relative:page;mso-height-relative:page;" fillcolor="#595959 [2109]" filled="t" stroked="f" coordsize="21600,21600" o:gfxdata="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OeWIPzaAAAADQEAAA8AAAAAAAAA&#10;AQAgAAAAIgAAAGRycy9kb3ducmV2LnhtbFBLAQIUABQAAAAIAIdO4kDJvwHYgQIAAAgFAAAOAAAA&#10;AAAAAAEAIAAAACkBAABkcnMvZTJvRG9jLnhtbFBLBQYAAAAABgAGAFkBAAAc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-348615</wp:posOffset>
                </wp:positionH>
                <wp:positionV relativeFrom="paragraph">
                  <wp:posOffset>5542280</wp:posOffset>
                </wp:positionV>
                <wp:extent cx="113030" cy="113030"/>
                <wp:effectExtent l="0" t="0" r="1270" b="1270"/>
                <wp:wrapNone/>
                <wp:docPr id="79" name="椭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27.45pt;margin-top:436.4pt;height:8.9pt;width:8.9pt;z-index:251672576;v-text-anchor:middle;mso-width-relative:page;mso-height-relative:page;" fillcolor="#595959 [2109]" filled="t" stroked="f" coordsize="21600,21600" o:gfxdata="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EU1ReNoAAAALAQAADwAAAAAA&#10;AAABACAAAAAiAAAAZHJzL2Rvd25yZXYueG1sUEsBAhQAFAAAAAgAh07iQK+Nb0aDAgAACAUAAA4A&#10;AAAAAAAAAQAgAAAAKQEAAGRycy9lMm9Eb2MueG1sUEsFBgAAAAAGAAYAWQEAAB4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-348615</wp:posOffset>
                </wp:positionH>
                <wp:positionV relativeFrom="paragraph">
                  <wp:posOffset>4465320</wp:posOffset>
                </wp:positionV>
                <wp:extent cx="113030" cy="113030"/>
                <wp:effectExtent l="0" t="0" r="1270" b="1270"/>
                <wp:wrapNone/>
                <wp:docPr id="76" name="椭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27.45pt;margin-top:351.6pt;height:8.9pt;width:8.9pt;z-index:251670528;v-text-anchor:middle;mso-width-relative:page;mso-height-relative:page;" fillcolor="#595959 [2109]" filled="t" stroked="f" coordsize="21600,21600" o:gfxdata="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DE0KM72gAAAAsBAAAPAAAAAAAA&#10;AAEAIAAAACIAAABkcnMvZG93bnJldi54bWxQSwECFAAUAAAACACHTuJAI1VKXYICAAAIBQAADgAA&#10;AAAAAAABACAAAAApAQAAZHJzL2Uyb0RvYy54bWxQSwUGAAAAAAYABgBZAQAAHQ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-348615</wp:posOffset>
                </wp:positionH>
                <wp:positionV relativeFrom="paragraph">
                  <wp:posOffset>4210050</wp:posOffset>
                </wp:positionV>
                <wp:extent cx="113030" cy="113030"/>
                <wp:effectExtent l="0" t="0" r="1270" b="1270"/>
                <wp:wrapNone/>
                <wp:docPr id="75" name="椭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27.45pt;margin-top:331.5pt;height:8.9pt;width:8.9pt;z-index:251668480;v-text-anchor:middle;mso-width-relative:page;mso-height-relative:page;" fillcolor="#595959 [2109]" filled="t" stroked="f" coordsize="21600,21600" o:gfxdata="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EMf6YjaAAAACwEAAA8AAAAA&#10;AAAAAQAgAAAAIgAAAGRycy9kb3ducmV2LnhtbFBLAQIUABQAAAAIAIdO4kBgOpHshAIAAAgFAAAO&#10;AAAAAAAAAAEAIAAAACkBAABkcnMvZTJvRG9jLnhtbFBLBQYAAAAABgAGAFkBAAAf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-348615</wp:posOffset>
                </wp:positionH>
                <wp:positionV relativeFrom="paragraph">
                  <wp:posOffset>3537585</wp:posOffset>
                </wp:positionV>
                <wp:extent cx="113030" cy="113030"/>
                <wp:effectExtent l="0" t="0" r="1270" b="1270"/>
                <wp:wrapNone/>
                <wp:docPr id="64" name="椭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27.45pt;margin-top:278.55pt;height:8.9pt;width:8.9pt;z-index:251667456;v-text-anchor:middle;mso-width-relative:page;mso-height-relative:page;" fillcolor="#595959 [2109]" filled="t" stroked="f" coordsize="21600,21600" o:gfxdata="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ALEOxG2QAAAAsBAAAPAAAAAAAA&#10;AAEAIAAAACIAAABkcnMvZG93bnJldi54bWxQSwECFAAUAAAACACHTuJAXaTUb4MCAAAIBQAADgAA&#10;AAAAAAABACAAAAAoAQAAZHJzL2Uyb0RvYy54bWxQSwUGAAAAAAYABgBZAQAAHQ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-348615</wp:posOffset>
                </wp:positionH>
                <wp:positionV relativeFrom="paragraph">
                  <wp:posOffset>2308225</wp:posOffset>
                </wp:positionV>
                <wp:extent cx="113030" cy="113030"/>
                <wp:effectExtent l="0" t="0" r="1270" b="1270"/>
                <wp:wrapNone/>
                <wp:docPr id="62" name="椭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27.45pt;margin-top:181.75pt;height:8.9pt;width:8.9pt;z-index:251664384;v-text-anchor:middle;mso-width-relative:page;mso-height-relative:page;" fillcolor="#595959 [2109]" filled="t" stroked="f" coordsize="21600,21600" o:gfxdata="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0diWndoAAAALAQAADwAAAAAA&#10;AAABACAAAAAiAAAAZHJzL2Rvd25yZXYueG1sUEsBAhQAFAAAAAgAh07iQJp8E9eDAgAACAUAAA4A&#10;AAAAAAAAAQAgAAAAKQEAAGRycy9lMm9Eb2MueG1sUEsFBgAAAAAGAAYAWQEAAB4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-426720</wp:posOffset>
                </wp:positionH>
                <wp:positionV relativeFrom="paragraph">
                  <wp:posOffset>1880870</wp:posOffset>
                </wp:positionV>
                <wp:extent cx="275590" cy="275590"/>
                <wp:effectExtent l="0" t="0" r="10160" b="1016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590" cy="275590"/>
                          <a:chOff x="1411" y="4847"/>
                          <a:chExt cx="434" cy="434"/>
                        </a:xfrm>
                      </wpg:grpSpPr>
                      <wps:wsp>
                        <wps:cNvPr id="61" name="椭圆 61"/>
                        <wps:cNvSpPr/>
                        <wps:spPr>
                          <a:xfrm>
                            <a:off x="1411" y="4847"/>
                            <a:ext cx="434" cy="434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3" name="任意多边形 73"/>
                        <wps:cNvSpPr/>
                        <wps:spPr>
                          <a:xfrm>
                            <a:off x="1470" y="4960"/>
                            <a:ext cx="302" cy="205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</a:gdLst>
                            <a:ahLst/>
                            <a:cxnLst>
                              <a:cxn ang="0">
                                <a:pos x="461443" y="208071"/>
                              </a:cxn>
                              <a:cxn ang="0">
                                <a:pos x="447770" y="191016"/>
                              </a:cxn>
                              <a:cxn ang="0">
                                <a:pos x="447770" y="92097"/>
                              </a:cxn>
                              <a:cxn ang="0">
                                <a:pos x="475115" y="81864"/>
                              </a:cxn>
                              <a:cxn ang="0">
                                <a:pos x="239267" y="0"/>
                              </a:cxn>
                              <a:cxn ang="0">
                                <a:pos x="0" y="81864"/>
                              </a:cxn>
                              <a:cxn ang="0">
                                <a:pos x="239267" y="163728"/>
                              </a:cxn>
                              <a:cxn ang="0">
                                <a:pos x="434098" y="95508"/>
                              </a:cxn>
                              <a:cxn ang="0">
                                <a:pos x="434098" y="191016"/>
                              </a:cxn>
                              <a:cxn ang="0">
                                <a:pos x="420426" y="208071"/>
                              </a:cxn>
                              <a:cxn ang="0">
                                <a:pos x="430680" y="218304"/>
                              </a:cxn>
                              <a:cxn ang="0">
                                <a:pos x="420426" y="276291"/>
                              </a:cxn>
                              <a:cxn ang="0">
                                <a:pos x="461443" y="276291"/>
                              </a:cxn>
                              <a:cxn ang="0">
                                <a:pos x="451188" y="218304"/>
                              </a:cxn>
                              <a:cxn ang="0">
                                <a:pos x="461443" y="208071"/>
                              </a:cxn>
                              <a:cxn ang="0">
                                <a:pos x="95707" y="143262"/>
                              </a:cxn>
                              <a:cxn ang="0">
                                <a:pos x="95707" y="235359"/>
                              </a:cxn>
                              <a:cxn ang="0">
                                <a:pos x="239267" y="276291"/>
                              </a:cxn>
                              <a:cxn ang="0">
                                <a:pos x="379408" y="235359"/>
                              </a:cxn>
                              <a:cxn ang="0">
                                <a:pos x="379408" y="143262"/>
                              </a:cxn>
                              <a:cxn ang="0">
                                <a:pos x="239267" y="191016"/>
                              </a:cxn>
                              <a:cxn ang="0">
                                <a:pos x="95707" y="143262"/>
                              </a:cxn>
                            </a:cxnLst>
                            <a:pathLst>
                              <a:path w="139" h="81">
                                <a:moveTo>
                                  <a:pt x="135" y="61"/>
                                </a:moveTo>
                                <a:cubicBezTo>
                                  <a:pt x="135" y="58"/>
                                  <a:pt x="134" y="56"/>
                                  <a:pt x="131" y="56"/>
                                </a:cubicBezTo>
                                <a:cubicBezTo>
                                  <a:pt x="131" y="27"/>
                                  <a:pt x="131" y="27"/>
                                  <a:pt x="131" y="27"/>
                                </a:cubicBezTo>
                                <a:cubicBezTo>
                                  <a:pt x="139" y="24"/>
                                  <a:pt x="139" y="24"/>
                                  <a:pt x="139" y="24"/>
                                </a:cubicBezTo>
                                <a:cubicBezTo>
                                  <a:pt x="70" y="0"/>
                                  <a:pt x="70" y="0"/>
                                  <a:pt x="70" y="0"/>
                                </a:cubicBezTo>
                                <a:cubicBezTo>
                                  <a:pt x="0" y="24"/>
                                  <a:pt x="0" y="24"/>
                                  <a:pt x="0" y="24"/>
                                </a:cubicBezTo>
                                <a:cubicBezTo>
                                  <a:pt x="70" y="48"/>
                                  <a:pt x="70" y="48"/>
                                  <a:pt x="70" y="48"/>
                                </a:cubicBezTo>
                                <a:cubicBezTo>
                                  <a:pt x="127" y="28"/>
                                  <a:pt x="127" y="28"/>
                                  <a:pt x="127" y="28"/>
                                </a:cubicBezTo>
                                <a:cubicBezTo>
                                  <a:pt x="127" y="56"/>
                                  <a:pt x="127" y="56"/>
                                  <a:pt x="127" y="56"/>
                                </a:cubicBezTo>
                                <a:cubicBezTo>
                                  <a:pt x="125" y="56"/>
                                  <a:pt x="123" y="58"/>
                                  <a:pt x="123" y="61"/>
                                </a:cubicBezTo>
                                <a:cubicBezTo>
                                  <a:pt x="123" y="63"/>
                                  <a:pt x="125" y="64"/>
                                  <a:pt x="126" y="64"/>
                                </a:cubicBezTo>
                                <a:cubicBezTo>
                                  <a:pt x="123" y="81"/>
                                  <a:pt x="123" y="81"/>
                                  <a:pt x="123" y="81"/>
                                </a:cubicBezTo>
                                <a:cubicBezTo>
                                  <a:pt x="135" y="81"/>
                                  <a:pt x="135" y="81"/>
                                  <a:pt x="135" y="81"/>
                                </a:cubicBezTo>
                                <a:cubicBezTo>
                                  <a:pt x="132" y="64"/>
                                  <a:pt x="132" y="64"/>
                                  <a:pt x="132" y="64"/>
                                </a:cubicBezTo>
                                <a:cubicBezTo>
                                  <a:pt x="134" y="64"/>
                                  <a:pt x="135" y="63"/>
                                  <a:pt x="135" y="61"/>
                                </a:cubicBezTo>
                                <a:close/>
                                <a:moveTo>
                                  <a:pt x="28" y="42"/>
                                </a:moveTo>
                                <a:cubicBezTo>
                                  <a:pt x="28" y="69"/>
                                  <a:pt x="28" y="69"/>
                                  <a:pt x="28" y="69"/>
                                </a:cubicBezTo>
                                <a:cubicBezTo>
                                  <a:pt x="28" y="76"/>
                                  <a:pt x="47" y="81"/>
                                  <a:pt x="70" y="81"/>
                                </a:cubicBezTo>
                                <a:cubicBezTo>
                                  <a:pt x="92" y="81"/>
                                  <a:pt x="111" y="76"/>
                                  <a:pt x="111" y="69"/>
                                </a:cubicBezTo>
                                <a:cubicBezTo>
                                  <a:pt x="111" y="42"/>
                                  <a:pt x="111" y="42"/>
                                  <a:pt x="111" y="42"/>
                                </a:cubicBezTo>
                                <a:cubicBezTo>
                                  <a:pt x="70" y="56"/>
                                  <a:pt x="70" y="56"/>
                                  <a:pt x="70" y="56"/>
                                </a:cubicBezTo>
                                <a:lnTo>
                                  <a:pt x="28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230E4C7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3.6pt;margin-top:148.1pt;height:21.7pt;width:21.7pt;z-index:251669504;mso-width-relative:page;mso-height-relative:page;" coordorigin="1411,4847" coordsize="434,434" o:gfxdata="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">
                <o:lock v:ext="edit" aspectratio="f"/>
                <v:shape id="_x0000_s1026" o:spid="_x0000_s1026" o:spt="3" type="#_x0000_t3" style="position:absolute;left:1411;top:4847;height:434;width:434;v-text-anchor:middle;" fillcolor="#595959 [2109]" filled="t" stroked="f" coordsize="21600,21600" o:gfxdata="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/nwE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100" style="position:absolute;left:1470;top:4960;height:205;width:302;" fillcolor="#FFFFFF [3212]" filled="t" stroked="f" coordsize="139,81" o:gfxdata="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tOwZa8AAAA&#10;2wAAAA8AAAAAAAAAAQAgAAAAIgAAAGRycy9kb3ducmV2LnhtbFBLAQIUABQAAAAIAIdO4kAzLwWe&#10;OwAAADkAAAAQAAAAAAAAAAEAIAAAAAsBAABkcnMvc2hhcGV4bWwueG1sUEsFBgAAAAAGAAYAWwEA&#10;ALUDAAAAAA==&#10;" path="m135,61c135,58,134,56,131,56c131,27,131,27,131,27c139,24,139,24,139,24c70,0,70,0,70,0c0,24,0,24,0,24c70,48,70,48,70,48c127,28,127,28,127,28c127,56,127,56,127,56c125,56,123,58,123,61c123,63,125,64,126,64c123,81,123,81,123,81c135,81,135,81,135,81c132,64,132,64,132,64c134,64,135,63,135,61xm28,42c28,69,28,69,28,69c28,76,47,81,70,81c92,81,111,76,111,69c111,42,111,42,111,42c70,56,70,56,70,56l28,42xe">
                  <v:path textboxrect="0,0,139,81" o:connectlocs="461443,208071;447770,191016;447770,92097;475115,81864;239267,0;0,81864;239267,163728;434098,95508;434098,191016;420426,208071;430680,218304;420426,276291;461443,276291;451188,218304;461443,208071;95707,143262;95707,235359;239267,276291;379408,235359;379408,143262;239267,191016;95707,143262" o:connectangles="0,0,0,0,0,0,0,0,0,0,0,0,0,0,0,0,0,0,0,0,0,0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230E4C7F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-348615</wp:posOffset>
                </wp:positionH>
                <wp:positionV relativeFrom="paragraph">
                  <wp:posOffset>7955280</wp:posOffset>
                </wp:positionV>
                <wp:extent cx="113030" cy="113030"/>
                <wp:effectExtent l="0" t="0" r="1270" b="1270"/>
                <wp:wrapNone/>
                <wp:docPr id="85" name="椭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27.45pt;margin-top:626.4pt;height:8.9pt;width:8.9pt;z-index:251676672;v-text-anchor:middle;mso-width-relative:page;mso-height-relative:page;" fillcolor="#595959 [2109]" filled="t" stroked="f" coordsize="21600,21600" o:gfxdata="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gmMJ7NoAAAANAQAADwAAAAAA&#10;AAABACAAAAAiAAAAZHJzL2Rvd25yZXYueG1sUEsBAhQAFAAAAAgAh07iQLPQhAiDAgAACAUAAA4A&#10;AAAAAAAAAQAgAAAAKQEAAGRycy9lMm9Eb2MueG1sUEsFBgAAAAAGAAYAWQEAAB4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-348615</wp:posOffset>
                </wp:positionH>
                <wp:positionV relativeFrom="paragraph">
                  <wp:posOffset>8773160</wp:posOffset>
                </wp:positionV>
                <wp:extent cx="113030" cy="113030"/>
                <wp:effectExtent l="0" t="0" r="1270" b="1270"/>
                <wp:wrapNone/>
                <wp:docPr id="89" name="椭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27.45pt;margin-top:690.8pt;height:8.9pt;width:8.9pt;z-index:251675648;v-text-anchor:middle;mso-width-relative:page;mso-height-relative:page;" fillcolor="#595959 [2109]" filled="t" stroked="f" coordsize="21600,21600" o:gfxdata="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ksZtttsAAAANAQAADwAAAAAA&#10;AAABACAAAAAiAAAAZHJzL2Rvd25yZXYueG1sUEsBAhQAFAAAAAgAh07iQHxneqKCAgAACAUAAA4A&#10;AAAAAAAAAQAgAAAAKgEAAGRycy9lMm9Eb2MueG1sUEsFBgAAAAAGAAYAWQEAAB4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-465455</wp:posOffset>
                </wp:positionH>
                <wp:positionV relativeFrom="paragraph">
                  <wp:posOffset>1102360</wp:posOffset>
                </wp:positionV>
                <wp:extent cx="6210300" cy="561975"/>
                <wp:effectExtent l="0" t="6350" r="19050" b="22225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300" cy="561975"/>
                          <a:chOff x="3119" y="3619"/>
                          <a:chExt cx="9780" cy="885"/>
                        </a:xfrm>
                      </wpg:grpSpPr>
                      <wps:wsp>
                        <wps:cNvPr id="5" name="直接连接符 5"/>
                        <wps:cNvCnPr/>
                        <wps:spPr>
                          <a:xfrm>
                            <a:off x="3119" y="3619"/>
                            <a:ext cx="9781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直接连接符 8"/>
                        <wps:cNvCnPr/>
                        <wps:spPr>
                          <a:xfrm>
                            <a:off x="9760" y="3839"/>
                            <a:ext cx="0" cy="421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直接连接符 11"/>
                        <wps:cNvCnPr/>
                        <wps:spPr>
                          <a:xfrm>
                            <a:off x="3119" y="4504"/>
                            <a:ext cx="9781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直接连接符 12"/>
                        <wps:cNvCnPr/>
                        <wps:spPr>
                          <a:xfrm>
                            <a:off x="6294" y="3839"/>
                            <a:ext cx="0" cy="441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3" name="组合 33"/>
                        <wpg:cNvGrpSpPr/>
                        <wpg:grpSpPr>
                          <a:xfrm>
                            <a:off x="3582" y="3763"/>
                            <a:ext cx="2058" cy="690"/>
                            <a:chOff x="1813" y="3803"/>
                            <a:chExt cx="2058" cy="690"/>
                          </a:xfrm>
                        </wpg:grpSpPr>
                        <wps:wsp>
                          <wps:cNvPr id="31" name="文本框 399"/>
                          <wps:cNvSpPr txBox="1"/>
                          <wps:spPr>
                            <a:xfrm>
                              <a:off x="2219" y="3803"/>
                              <a:ext cx="1246" cy="3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3E0633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line="240" w:lineRule="exact"/>
                                  <w:jc w:val="center"/>
                                  <w:textAlignment w:val="auto"/>
                                  <w:rPr>
                                    <w:rFonts w:hint="eastAsia" w:ascii="MiSans Demibold" w:hAnsi="MiSans Demibold" w:eastAsia="MiSans Demibold" w:cs="MiSans Demibold"/>
                                    <w:b w:val="0"/>
                                    <w:bCs w:val="0"/>
                                    <w:color w:val="000000" w:themeColor="text1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MiSans Demibold" w:hAnsi="MiSans Demibold" w:eastAsia="MiSans Demibold" w:cs="MiSans Demibold"/>
                                    <w:b w:val="0"/>
                                    <w:bCs w:val="0"/>
                                    <w:i w:val="0"/>
                                    <w:iCs w:val="0"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Address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2" name="文本框 399"/>
                          <wps:cNvSpPr txBox="1"/>
                          <wps:spPr>
                            <a:xfrm>
                              <a:off x="1813" y="4087"/>
                              <a:ext cx="2058" cy="40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782906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line="260" w:lineRule="exact"/>
                                  <w:jc w:val="center"/>
                                  <w:textAlignment w:val="auto"/>
                                  <w:rPr>
                                    <w:rFonts w:hint="default" w:ascii="MiSans" w:hAnsi="MiSans" w:eastAsia="MiSans" w:cs="MiSans"/>
                                    <w:b w:val="0"/>
                                    <w:bCs w:val="0"/>
                                    <w:color w:val="000000" w:themeColor="text1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MiSans" w:hAnsi="MiSans" w:eastAsia="MiSans" w:cs="MiSans"/>
                                    <w:b w:val="0"/>
                                    <w:bCs w:val="0"/>
                                    <w:i w:val="0"/>
                                    <w:iCs w:val="0"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前岛环路321号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37" name="组合 37"/>
                        <wpg:cNvGrpSpPr/>
                        <wpg:grpSpPr>
                          <a:xfrm>
                            <a:off x="7103" y="3763"/>
                            <a:ext cx="2058" cy="702"/>
                            <a:chOff x="1838" y="3803"/>
                            <a:chExt cx="2058" cy="702"/>
                          </a:xfrm>
                        </wpg:grpSpPr>
                        <wps:wsp>
                          <wps:cNvPr id="38" name="文本框 399"/>
                          <wps:cNvSpPr txBox="1"/>
                          <wps:spPr>
                            <a:xfrm>
                              <a:off x="2219" y="3803"/>
                              <a:ext cx="1246" cy="3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2E6C20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line="240" w:lineRule="exact"/>
                                  <w:jc w:val="center"/>
                                  <w:textAlignment w:val="auto"/>
                                  <w:rPr>
                                    <w:rFonts w:hint="default" w:ascii="MiSans Demibold" w:hAnsi="MiSans Demibold" w:eastAsia="MiSans Demibold" w:cs="MiSans Demibold"/>
                                    <w:b w:val="0"/>
                                    <w:bCs w:val="0"/>
                                    <w:color w:val="000000" w:themeColor="text1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MiSans Demibold" w:hAnsi="MiSans Demibold" w:eastAsia="MiSans Demibold" w:cs="MiSans Demibold"/>
                                    <w:b w:val="0"/>
                                    <w:bCs w:val="0"/>
                                    <w:i w:val="0"/>
                                    <w:iCs w:val="0"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Phone</w:t>
                                </w:r>
                              </w:p>
                              <w:p w14:paraId="665A6DE1">
                                <w:pPr>
                                  <w:rPr>
                                    <w:rFonts w:hint="eastAsia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9" name="文本框 399"/>
                          <wps:cNvSpPr txBox="1"/>
                          <wps:spPr>
                            <a:xfrm>
                              <a:off x="1838" y="4099"/>
                              <a:ext cx="2058" cy="40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87F46C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line="260" w:lineRule="exact"/>
                                  <w:jc w:val="center"/>
                                  <w:textAlignment w:val="auto"/>
                                  <w:rPr>
                                    <w:rFonts w:hint="default" w:ascii="MiSans" w:hAnsi="MiSans" w:eastAsia="MiSans" w:cs="MiSans"/>
                                    <w:b w:val="0"/>
                                    <w:bCs w:val="0"/>
                                    <w:color w:val="000000" w:themeColor="text1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MiSans" w:hAnsi="MiSans" w:eastAsia="MiSans" w:cs="MiSans"/>
                                    <w:b w:val="0"/>
                                    <w:bCs w:val="0"/>
                                    <w:i w:val="0"/>
                                    <w:iCs w:val="0"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13800000001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43" name="组合 43"/>
                        <wpg:cNvGrpSpPr/>
                        <wpg:grpSpPr>
                          <a:xfrm>
                            <a:off x="10320" y="3763"/>
                            <a:ext cx="2563" cy="690"/>
                            <a:chOff x="1675" y="3803"/>
                            <a:chExt cx="2563" cy="690"/>
                          </a:xfrm>
                        </wpg:grpSpPr>
                        <wps:wsp>
                          <wps:cNvPr id="44" name="文本框 399"/>
                          <wps:cNvSpPr txBox="1"/>
                          <wps:spPr>
                            <a:xfrm>
                              <a:off x="2219" y="3803"/>
                              <a:ext cx="1246" cy="3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EB0E05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line="240" w:lineRule="exact"/>
                                  <w:jc w:val="center"/>
                                  <w:textAlignment w:val="auto"/>
                                  <w:rPr>
                                    <w:rFonts w:hint="default" w:ascii="MiSans Demibold" w:hAnsi="MiSans Demibold" w:eastAsia="MiSans Demibold" w:cs="MiSans Demibold"/>
                                    <w:b w:val="0"/>
                                    <w:bCs w:val="0"/>
                                    <w:color w:val="000000" w:themeColor="text1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MiSans Demibold" w:hAnsi="MiSans Demibold" w:eastAsia="MiSans Demibold" w:cs="MiSans Demibold"/>
                                    <w:b w:val="0"/>
                                    <w:bCs w:val="0"/>
                                    <w:i w:val="0"/>
                                    <w:iCs w:val="0"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Email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5" name="文本框 399"/>
                          <wps:cNvSpPr txBox="1"/>
                          <wps:spPr>
                            <a:xfrm>
                              <a:off x="1675" y="4087"/>
                              <a:ext cx="2563" cy="40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8EFDA1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line="260" w:lineRule="exact"/>
                                  <w:jc w:val="center"/>
                                  <w:textAlignment w:val="auto"/>
                                  <w:rPr>
                                    <w:rFonts w:hint="default" w:ascii="MiSans" w:hAnsi="MiSans" w:eastAsia="MiSans" w:cs="MiSans"/>
                                    <w:b w:val="0"/>
                                    <w:bCs w:val="0"/>
                                    <w:color w:val="000000" w:themeColor="text1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MiSans" w:hAnsi="MiSans" w:eastAsia="MiSans" w:cs="MiSans"/>
                                    <w:b w:val="0"/>
                                    <w:bCs w:val="0"/>
                                    <w:i w:val="0"/>
                                    <w:iCs w:val="0"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Kingsofe@docer.cn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.65pt;margin-top:86.8pt;height:44.25pt;width:489pt;z-index:251665408;mso-width-relative:page;mso-height-relative:page;" coordorigin="3119,3619" coordsize="9780,885" o:gfxdata="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">
                <o:lock v:ext="edit" aspectratio="f"/>
                <v:line id="_x0000_s1026" o:spid="_x0000_s1026" o:spt="20" style="position:absolute;left:3119;top:3619;height:0;width:9781;" filled="f" stroked="t" coordsize="21600,21600" o:gfxdata="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ejtfG8AAAA&#10;2g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line id="_x0000_s1026" o:spid="_x0000_s1026" o:spt="20" style="position:absolute;left:9760;top:3839;height:421;width:0;" filled="f" stroked="t" coordsize="21600,21600" o:gfxdata="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aIab7gAAADaAAAA&#10;DwAAAAAAAAABACAAAAAiAAAAZHJzL2Rvd25yZXYueG1sUEsBAhQAFAAAAAgAh07iQDMvBZ47AAAA&#10;OQAAABAAAAAAAAAAAQAgAAAABwEAAGRycy9zaGFwZXhtbC54bWxQSwUGAAAAAAYABgBbAQAAsQMA&#10;AAAA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line id="_x0000_s1026" o:spid="_x0000_s1026" o:spt="20" style="position:absolute;left:3119;top:4504;height:0;width:9781;" filled="f" stroked="t" coordsize="21600,21600" o:gfxdata="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vtx8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line id="_x0000_s1026" o:spid="_x0000_s1026" o:spt="20" style="position:absolute;left:6294;top:3839;height:441;width:0;" filled="f" stroked="t" coordsize="21600,21600" o:gfxdata="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bEIL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group id="_x0000_s1026" o:spid="_x0000_s1026" o:spt="203" style="position:absolute;left:3582;top:3763;height:690;width:2058;" coordorigin="1813,3803" coordsize="2058,690" o:gfxdata="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lpUwK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399" o:spid="_x0000_s1026" o:spt="202" type="#_x0000_t202" style="position:absolute;left:2219;top:3803;height:372;width:1246;" filled="f" stroked="f" coordsize="21600,21600" o:gfxdata="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2we7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783E0633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line="240" w:lineRule="exact"/>
                            <w:jc w:val="center"/>
                            <w:textAlignment w:val="auto"/>
                            <w:rPr>
                              <w:rFonts w:hint="eastAsia" w:ascii="MiSans Demibold" w:hAnsi="MiSans Demibold" w:eastAsia="MiSans Demibold" w:cs="MiSans Demibold"/>
                              <w:b w:val="0"/>
                              <w:bCs w:val="0"/>
                              <w:color w:val="000000" w:themeColor="text1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MiSans Demibold" w:hAnsi="MiSans Demibold" w:eastAsia="MiSans Demibold" w:cs="MiSans Demibold"/>
                              <w:b w:val="0"/>
                              <w:bCs w:val="0"/>
                              <w:i w:val="0"/>
                              <w:iCs w:val="0"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Address</w:t>
                          </w:r>
                        </w:p>
                      </w:txbxContent>
                    </v:textbox>
                  </v:shape>
                  <v:shape id="文本框 399" o:spid="_x0000_s1026" o:spt="202" type="#_x0000_t202" style="position:absolute;left:1813;top:4087;height:406;width:2058;" filled="f" stroked="f" coordsize="21600,21600" o:gfxdata="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w8uDL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2A782906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line="260" w:lineRule="exact"/>
                            <w:jc w:val="center"/>
                            <w:textAlignment w:val="auto"/>
                            <w:rPr>
                              <w:rFonts w:hint="default" w:ascii="MiSans" w:hAnsi="MiSans" w:eastAsia="MiSans" w:cs="MiSans"/>
                              <w:b w:val="0"/>
                              <w:bCs w:val="0"/>
                              <w:color w:val="000000" w:themeColor="text1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MiSans" w:hAnsi="MiSans" w:eastAsia="MiSans" w:cs="MiSans"/>
                              <w:b w:val="0"/>
                              <w:bCs w:val="0"/>
                              <w:i w:val="0"/>
                              <w:iCs w:val="0"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前岛环路321号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7103;top:3763;height:702;width:2058;" coordorigin="1838,3803" coordsize="2058,702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399" o:spid="_x0000_s1026" o:spt="202" type="#_x0000_t202" style="position:absolute;left:2219;top:3803;height:372;width:1246;" filled="f" stroked="f" coordsize="21600,21600" o:gfxdata="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ucZ5r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102E6C20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line="240" w:lineRule="exact"/>
                            <w:jc w:val="center"/>
                            <w:textAlignment w:val="auto"/>
                            <w:rPr>
                              <w:rFonts w:hint="default" w:ascii="MiSans Demibold" w:hAnsi="MiSans Demibold" w:eastAsia="MiSans Demibold" w:cs="MiSans Demibold"/>
                              <w:b w:val="0"/>
                              <w:bCs w:val="0"/>
                              <w:color w:val="000000" w:themeColor="text1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MiSans Demibold" w:hAnsi="MiSans Demibold" w:eastAsia="MiSans Demibold" w:cs="MiSans Demibold"/>
                              <w:b w:val="0"/>
                              <w:bCs w:val="0"/>
                              <w:i w:val="0"/>
                              <w:iCs w:val="0"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Phone</w:t>
                          </w:r>
                        </w:p>
                        <w:p w14:paraId="665A6DE1">
                          <w:pPr>
                            <w:rPr>
                              <w:rFonts w:hint="eastAsia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文本框 399" o:spid="_x0000_s1026" o:spt="202" type="#_x0000_t202" style="position:absolute;left:1838;top:4099;height:406;width:2058;" filled="f" stroked="f" coordsize="21600,21600" o:gfxdata="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au8fb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E87F46C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line="260" w:lineRule="exact"/>
                            <w:jc w:val="center"/>
                            <w:textAlignment w:val="auto"/>
                            <w:rPr>
                              <w:rFonts w:hint="default" w:ascii="MiSans" w:hAnsi="MiSans" w:eastAsia="MiSans" w:cs="MiSans"/>
                              <w:b w:val="0"/>
                              <w:bCs w:val="0"/>
                              <w:color w:val="000000" w:themeColor="text1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MiSans" w:hAnsi="MiSans" w:eastAsia="MiSans" w:cs="MiSans"/>
                              <w:b w:val="0"/>
                              <w:bCs w:val="0"/>
                              <w:i w:val="0"/>
                              <w:iCs w:val="0"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13800000001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10320;top:3763;height:690;width:2563;" coordorigin="1675,3803" coordsize="2563,690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399" o:spid="_x0000_s1026" o:spt="202" type="#_x0000_t202" style="position:absolute;left:2219;top:3803;height:372;width:1246;" filled="f" stroked="f" coordsize="21600,21600" o:gfxdata="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rGCe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34EB0E05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line="240" w:lineRule="exact"/>
                            <w:jc w:val="center"/>
                            <w:textAlignment w:val="auto"/>
                            <w:rPr>
                              <w:rFonts w:hint="default" w:ascii="MiSans Demibold" w:hAnsi="MiSans Demibold" w:eastAsia="MiSans Demibold" w:cs="MiSans Demibold"/>
                              <w:b w:val="0"/>
                              <w:bCs w:val="0"/>
                              <w:color w:val="000000" w:themeColor="text1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MiSans Demibold" w:hAnsi="MiSans Demibold" w:eastAsia="MiSans Demibold" w:cs="MiSans Demibold"/>
                              <w:b w:val="0"/>
                              <w:bCs w:val="0"/>
                              <w:i w:val="0"/>
                              <w:iCs w:val="0"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Email</w:t>
                          </w:r>
                        </w:p>
                      </w:txbxContent>
                    </v:textbox>
                  </v:shape>
                  <v:shape id="文本框 399" o:spid="_x0000_s1026" o:spt="202" type="#_x0000_t202" style="position:absolute;left:1675;top:4087;height:406;width:2563;" filled="f" stroked="f" coordsize="21600,21600" o:gfxdata="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jgxQW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6B8EFDA1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line="260" w:lineRule="exact"/>
                            <w:jc w:val="center"/>
                            <w:textAlignment w:val="auto"/>
                            <w:rPr>
                              <w:rFonts w:hint="default" w:ascii="MiSans" w:hAnsi="MiSans" w:eastAsia="MiSans" w:cs="MiSans"/>
                              <w:b w:val="0"/>
                              <w:bCs w:val="0"/>
                              <w:color w:val="000000" w:themeColor="text1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MiSans" w:hAnsi="MiSans" w:eastAsia="MiSans" w:cs="MiSans"/>
                              <w:b w:val="0"/>
                              <w:bCs w:val="0"/>
                              <w:i w:val="0"/>
                              <w:iCs w:val="0"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Kingsofe@docer.cn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2336800</wp:posOffset>
                </wp:positionH>
                <wp:positionV relativeFrom="paragraph">
                  <wp:posOffset>-28575</wp:posOffset>
                </wp:positionV>
                <wp:extent cx="2113280" cy="775335"/>
                <wp:effectExtent l="0" t="0" r="0" b="0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565525" y="1182370"/>
                          <a:ext cx="2113280" cy="775335"/>
                          <a:chOff x="3584" y="2198"/>
                          <a:chExt cx="2328" cy="1238"/>
                        </a:xfrm>
                      </wpg:grpSpPr>
                      <wps:wsp>
                        <wps:cNvPr id="24" name="文本框 399"/>
                        <wps:cNvSpPr txBox="1"/>
                        <wps:spPr>
                          <a:xfrm>
                            <a:off x="3584" y="2198"/>
                            <a:ext cx="2328" cy="5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658778">
                              <w:pPr>
                                <w:rPr>
                                  <w:rFonts w:hint="default" w:ascii="MiSans" w:hAnsi="MiSans" w:eastAsia="MiSans" w:cs="MiSans"/>
                                  <w:b w:val="0"/>
                                  <w:bCs w:val="0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FFFFFF" w:themeColor="background1"/>
                                  <w:spacing w:val="6"/>
                                  <w:sz w:val="24"/>
                                  <w:szCs w:val="24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学校：稻壳大学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5" name="文本框 399"/>
                        <wps:cNvSpPr txBox="1"/>
                        <wps:spPr>
                          <a:xfrm>
                            <a:off x="3584" y="2534"/>
                            <a:ext cx="2328" cy="5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D076F6">
                              <w:pPr>
                                <w:rPr>
                                  <w:rFonts w:hint="default" w:ascii="MiSans" w:hAnsi="MiSans" w:eastAsia="MiSans" w:cs="MiSans"/>
                                  <w:b w:val="0"/>
                                  <w:bCs w:val="0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FFFFFF" w:themeColor="background1"/>
                                  <w:spacing w:val="6"/>
                                  <w:sz w:val="24"/>
                                  <w:szCs w:val="24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年龄：23岁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6" name="文本框 399"/>
                        <wps:cNvSpPr txBox="1"/>
                        <wps:spPr>
                          <a:xfrm>
                            <a:off x="3584" y="2842"/>
                            <a:ext cx="2328" cy="5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6830D7">
                              <w:pPr>
                                <w:rPr>
                                  <w:rFonts w:hint="default" w:ascii="MiSans" w:hAnsi="MiSans" w:eastAsia="MiSans" w:cs="MiSans"/>
                                  <w:b w:val="0"/>
                                  <w:bCs w:val="0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FFFFFF" w:themeColor="background1"/>
                                  <w:spacing w:val="6"/>
                                  <w:sz w:val="24"/>
                                  <w:szCs w:val="24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研究方向：经济学，会计学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4pt;margin-top:-2.25pt;height:61.05pt;width:166.4pt;z-index:251681792;mso-width-relative:page;mso-height-relative:page;" coordorigin="3584,2198" coordsize="2328,1238" o:gfxdata="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">
                <o:lock v:ext="edit" aspectratio="f"/>
                <v:shape id="文本框 399" o:spid="_x0000_s1026" o:spt="202" type="#_x0000_t202" style="position:absolute;left:3584;top:2198;height:595;width:2328;" filled="f" stroked="f" coordsize="21600,21600" o:gfxdata="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nOFP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1658778">
                        <w:pPr>
                          <w:rPr>
                            <w:rFonts w:hint="default" w:ascii="MiSans" w:hAnsi="MiSans" w:eastAsia="MiSans" w:cs="MiSans"/>
                            <w:b w:val="0"/>
                            <w:bCs w:val="0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FFFFFF" w:themeColor="background1"/>
                            <w:spacing w:val="6"/>
                            <w:sz w:val="24"/>
                            <w:szCs w:val="24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学校：稻壳大学</w:t>
                        </w:r>
                      </w:p>
                    </w:txbxContent>
                  </v:textbox>
                </v:shape>
                <v:shape id="文本框 399" o:spid="_x0000_s1026" o:spt="202" type="#_x0000_t202" style="position:absolute;left:3584;top:2534;height:595;width:2328;" filled="f" stroked="f" coordsize="21600,21600" o:gfxdata="UEsDBAoAAAAAAIdO4kAAAAAAAAAAAAAAAAAEAAAAZHJzL1BLAwQUAAAACACHTuJAFT8gpb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qS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T8gp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1DD076F6">
                        <w:pPr>
                          <w:rPr>
                            <w:rFonts w:hint="default" w:ascii="MiSans" w:hAnsi="MiSans" w:eastAsia="MiSans" w:cs="MiSans"/>
                            <w:b w:val="0"/>
                            <w:bCs w:val="0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FFFFFF" w:themeColor="background1"/>
                            <w:spacing w:val="6"/>
                            <w:sz w:val="24"/>
                            <w:szCs w:val="24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年龄：23岁</w:t>
                        </w:r>
                      </w:p>
                    </w:txbxContent>
                  </v:textbox>
                </v:shape>
                <v:shape id="文本框 399" o:spid="_x0000_s1026" o:spt="202" type="#_x0000_t202" style="position:absolute;left:3584;top:2842;height:595;width:2328;" filled="f" stroked="f" coordsize="21600,21600" o:gfxdata="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7b7S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7D6830D7">
                        <w:pPr>
                          <w:rPr>
                            <w:rFonts w:hint="default" w:ascii="MiSans" w:hAnsi="MiSans" w:eastAsia="MiSans" w:cs="MiSans"/>
                            <w:b w:val="0"/>
                            <w:bCs w:val="0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FFFFFF" w:themeColor="background1"/>
                            <w:spacing w:val="6"/>
                            <w:sz w:val="24"/>
                            <w:szCs w:val="24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研究方向：经济学，会计学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-461010</wp:posOffset>
            </wp:positionH>
            <wp:positionV relativeFrom="paragraph">
              <wp:posOffset>-556895</wp:posOffset>
            </wp:positionV>
            <wp:extent cx="967740" cy="1272540"/>
            <wp:effectExtent l="0" t="0" r="3810" b="3810"/>
            <wp:wrapNone/>
            <wp:docPr id="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79" t="13156" r="15534" b="21321"/>
                    <a:stretch>
                      <a:fillRect/>
                    </a:stretch>
                  </pic:blipFill>
                  <pic:spPr>
                    <a:xfrm>
                      <a:off x="681990" y="596900"/>
                      <a:ext cx="96774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862330</wp:posOffset>
                </wp:positionH>
                <wp:positionV relativeFrom="paragraph">
                  <wp:posOffset>-9525</wp:posOffset>
                </wp:positionV>
                <wp:extent cx="1478280" cy="786130"/>
                <wp:effectExtent l="0" t="0" r="0" b="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005330" y="1144270"/>
                          <a:ext cx="1478280" cy="786130"/>
                          <a:chOff x="3419" y="2138"/>
                          <a:chExt cx="2328" cy="1238"/>
                        </a:xfrm>
                      </wpg:grpSpPr>
                      <wps:wsp>
                        <wps:cNvPr id="19" name="文本框 399"/>
                        <wps:cNvSpPr txBox="1"/>
                        <wps:spPr>
                          <a:xfrm>
                            <a:off x="3419" y="2138"/>
                            <a:ext cx="2328" cy="5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DA4F4E">
                              <w:pPr>
                                <w:rPr>
                                  <w:rFonts w:hint="default" w:ascii="MiSans" w:hAnsi="MiSans" w:eastAsia="MiSans" w:cs="MiSans"/>
                                  <w:b w:val="0"/>
                                  <w:bCs w:val="0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FFFFFF" w:themeColor="background1"/>
                                  <w:spacing w:val="6"/>
                                  <w:sz w:val="24"/>
                                  <w:szCs w:val="24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性别：男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" name="文本框 399"/>
                        <wps:cNvSpPr txBox="1"/>
                        <wps:spPr>
                          <a:xfrm>
                            <a:off x="3419" y="2441"/>
                            <a:ext cx="2328" cy="6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83327B">
                              <w:pPr>
                                <w:rPr>
                                  <w:rFonts w:hint="default" w:ascii="MiSans" w:hAnsi="MiSans" w:eastAsia="MiSans" w:cs="MiSans"/>
                                  <w:b w:val="0"/>
                                  <w:bCs w:val="0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FFFFFF" w:themeColor="background1"/>
                                  <w:spacing w:val="6"/>
                                  <w:sz w:val="24"/>
                                  <w:szCs w:val="24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籍贯：珠海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1" name="文本框 399"/>
                        <wps:cNvSpPr txBox="1"/>
                        <wps:spPr>
                          <a:xfrm>
                            <a:off x="3419" y="2760"/>
                            <a:ext cx="2328" cy="6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CF2B7F">
                              <w:pPr>
                                <w:rPr>
                                  <w:rFonts w:hint="default" w:ascii="MiSans" w:hAnsi="MiSans" w:eastAsia="MiSans" w:cs="MiSans"/>
                                  <w:b w:val="0"/>
                                  <w:bCs w:val="0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FFFFFF" w:themeColor="background1"/>
                                  <w:spacing w:val="6"/>
                                  <w:sz w:val="24"/>
                                  <w:szCs w:val="24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学历：硕士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7.9pt;margin-top:-0.75pt;height:61.9pt;width:116.4pt;z-index:251683840;mso-width-relative:page;mso-height-relative:page;" coordorigin="3419,2138" coordsize="2328,1238" o:gfxdata="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">
                <o:lock v:ext="edit" aspectratio="f"/>
                <v:shape id="文本框 399" o:spid="_x0000_s1026" o:spt="202" type="#_x0000_t202" style="position:absolute;left:3419;top:2138;height:595;width:2328;" filled="f" stroked="f" coordsize="21600,21600" o:gfxdata="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HuAd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7DA4F4E">
                        <w:pPr>
                          <w:rPr>
                            <w:rFonts w:hint="default" w:ascii="MiSans" w:hAnsi="MiSans" w:eastAsia="MiSans" w:cs="MiSans"/>
                            <w:b w:val="0"/>
                            <w:bCs w:val="0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FFFFFF" w:themeColor="background1"/>
                            <w:spacing w:val="6"/>
                            <w:sz w:val="24"/>
                            <w:szCs w:val="24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性别：男</w:t>
                        </w:r>
                      </w:p>
                    </w:txbxContent>
                  </v:textbox>
                </v:shape>
                <v:shape id="文本框 399" o:spid="_x0000_s1026" o:spt="202" type="#_x0000_t202" style="position:absolute;left:3419;top:2441;height:616;width:2328;" filled="f" stroked="f" coordsize="21600,21600" o:gfxdata="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SIM9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1383327B">
                        <w:pPr>
                          <w:rPr>
                            <w:rFonts w:hint="default" w:ascii="MiSans" w:hAnsi="MiSans" w:eastAsia="MiSans" w:cs="MiSans"/>
                            <w:b w:val="0"/>
                            <w:bCs w:val="0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FFFFFF" w:themeColor="background1"/>
                            <w:spacing w:val="6"/>
                            <w:sz w:val="24"/>
                            <w:szCs w:val="24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籍贯：珠海</w:t>
                        </w:r>
                      </w:p>
                    </w:txbxContent>
                  </v:textbox>
                </v:shape>
                <v:shape id="文本框 399" o:spid="_x0000_s1026" o:spt="202" type="#_x0000_t202" style="position:absolute;left:3419;top:2760;height:616;width:2328;" filled="f" stroked="f" coordsize="21600,21600" o:gfxdata="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BCam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1FCF2B7F">
                        <w:pPr>
                          <w:rPr>
                            <w:rFonts w:hint="default" w:ascii="MiSans" w:hAnsi="MiSans" w:eastAsia="MiSans" w:cs="MiSans"/>
                            <w:b w:val="0"/>
                            <w:bCs w:val="0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FFFFFF" w:themeColor="background1"/>
                            <w:spacing w:val="6"/>
                            <w:sz w:val="24"/>
                            <w:szCs w:val="24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学历：硕士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-1152525</wp:posOffset>
                </wp:positionH>
                <wp:positionV relativeFrom="paragraph">
                  <wp:posOffset>-918210</wp:posOffset>
                </wp:positionV>
                <wp:extent cx="7632065" cy="1889760"/>
                <wp:effectExtent l="0" t="0" r="6985" b="1524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66775" y="213995"/>
                          <a:ext cx="7632065" cy="18897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75pt;margin-top:-72.3pt;height:148.8pt;width:600.95pt;z-index:-251636736;v-text-anchor:middle;mso-width-relative:page;mso-height-relative:page;" fillcolor="#808080 [1612]" filled="t" stroked="f" coordsize="21600,21600" o:gfxdata="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Ccsdu52wAAAA4BAAAPAAAA&#10;AAAAAAEAIAAAACIAAABkcnMvZG93bnJldi54bWxQSwECFAAUAAAACACHTuJA9+Q6dIQCAAD4BAAA&#10;DgAAAAAAAAABACAAAAAqAQAAZHJzL2Uyb0RvYy54bWxQSwUGAAAAAAYABgBZAQAAI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-651510</wp:posOffset>
                </wp:positionH>
                <wp:positionV relativeFrom="paragraph">
                  <wp:posOffset>9661525</wp:posOffset>
                </wp:positionV>
                <wp:extent cx="7033260" cy="370840"/>
                <wp:effectExtent l="0" t="0" r="15875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3260" cy="370840"/>
                          <a:chOff x="6953" y="513"/>
                          <a:chExt cx="11076" cy="584"/>
                        </a:xfrm>
                      </wpg:grpSpPr>
                      <wps:wsp>
                        <wps:cNvPr id="10" name="直接连接符 10"/>
                        <wps:cNvCnPr/>
                        <wps:spPr>
                          <a:xfrm>
                            <a:off x="9629" y="876"/>
                            <a:ext cx="840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C66A1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文本框 399"/>
                        <wps:cNvSpPr txBox="1"/>
                        <wps:spPr>
                          <a:xfrm>
                            <a:off x="6953" y="513"/>
                            <a:ext cx="2515" cy="5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9E924E">
                              <w:pPr>
                                <w:rPr>
                                  <w:rFonts w:hint="default" w:ascii="MiSans Medium" w:hAnsi="MiSans Medium" w:eastAsia="MiSans Medium" w:cs="MiSans Medium"/>
                                  <w:b w:val="0"/>
                                  <w:bCs w:val="0"/>
                                  <w:color w:val="C66A10"/>
                                  <w:sz w:val="2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MiSans Medium" w:hAnsi="MiSans Medium" w:eastAsia="MiSans Medium" w:cs="MiSans Medium"/>
                                  <w:b w:val="0"/>
                                  <w:bCs w:val="0"/>
                                  <w:i w:val="0"/>
                                  <w:iCs w:val="0"/>
                                  <w:color w:val="C66A10"/>
                                  <w:spacing w:val="6"/>
                                  <w:sz w:val="21"/>
                                  <w:szCs w:val="21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1.3pt;margin-top:760.75pt;height:29.2pt;width:553.8pt;z-index:251677696;mso-width-relative:page;mso-height-relative:page;" coordorigin="6953,513" coordsize="11076,584" o:gfxdata="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">
                <o:lock v:ext="edit" aspectratio="f"/>
                <v:line id="_x0000_s1026" o:spid="_x0000_s1026" o:spt="20" style="position:absolute;left:9629;top:876;height:0;width:8400;" filled="f" stroked="t" coordsize="21600,21600" o:gfxdata="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NC3MvQAA&#10;ANsAAAAPAAAAAAAAAAEAIAAAACIAAABkcnMvZG93bnJldi54bWxQSwECFAAUAAAACACHTuJAMy8F&#10;njsAAAA5AAAAEAAAAAAAAAABACAAAAAMAQAAZHJzL3NoYXBleG1sLnhtbFBLBQYAAAAABgAGAFsB&#10;AAC2AwAAAAA=&#10;">
                  <v:fill on="f" focussize="0,0"/>
                  <v:stroke weight="3pt" color="#C66A10 [3204]" miterlimit="8" joinstyle="miter"/>
                  <v:imagedata o:title=""/>
                  <o:lock v:ext="edit" aspectratio="f"/>
                </v:line>
                <v:shape id="文本框 399" o:spid="_x0000_s1026" o:spt="202" type="#_x0000_t202" style="position:absolute;left:6953;top:513;height:585;width:2515;" filled="f" stroked="f" coordsize="21600,21600" o:gfxdata="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4F0b7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79E924E">
                        <w:pPr>
                          <w:rPr>
                            <w:rFonts w:hint="default" w:ascii="MiSans Medium" w:hAnsi="MiSans Medium" w:eastAsia="MiSans Medium" w:cs="MiSans Medium"/>
                            <w:b w:val="0"/>
                            <w:bCs w:val="0"/>
                            <w:color w:val="C66A10"/>
                            <w:sz w:val="2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MiSans Medium" w:hAnsi="MiSans Medium" w:eastAsia="MiSans Medium" w:cs="MiSans Medium"/>
                            <w:b w:val="0"/>
                            <w:bCs w:val="0"/>
                            <w:i w:val="0"/>
                            <w:iCs w:val="0"/>
                            <w:color w:val="C66A10"/>
                            <w:spacing w:val="6"/>
                            <w:sz w:val="21"/>
                            <w:szCs w:val="21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ACAFCCA9-D041-4A14-B8B0-839167B151C2}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2" w:fontKey="{C7D29D1C-319D-4F44-B409-FAA04895AE5F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05FBDD5F-A706-41F3-9F21-9FCEB129F97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4" w:fontKey="{4A52B1C7-471C-4059-B343-5C96266D00A9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5" w:fontKey="{54F22D6B-6041-4784-BCF2-550FB289BF1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6" w:fontKey="{05F4F483-7236-4B34-A916-DCDF92BD604A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7" w:fontKey="{9C30E9AD-5CB4-4B74-B99F-66360A909A3A}"/>
  </w:font>
  <w:font w:name="MiSans Semibold">
    <w:panose1 w:val="00000700000000000000"/>
    <w:charset w:val="86"/>
    <w:family w:val="auto"/>
    <w:pitch w:val="default"/>
    <w:sig w:usb0="80000287" w:usb1="080F1811" w:usb2="00000016" w:usb3="00000000" w:csb0="00040001" w:csb1="00000000"/>
    <w:embedRegular r:id="rId8" w:fontKey="{56731C91-A2D9-4C82-B54D-8AFA4DB78428}"/>
  </w:font>
  <w:font w:name="MiSans Medium">
    <w:panose1 w:val="00000600000000000000"/>
    <w:charset w:val="86"/>
    <w:family w:val="auto"/>
    <w:pitch w:val="default"/>
    <w:sig w:usb0="80000287" w:usb1="080F1811" w:usb2="00000016" w:usb3="00000000" w:csb0="00040001" w:csb1="00000000"/>
    <w:embedRegular r:id="rId9" w:fontKey="{4EC358DA-99F6-44E0-B068-107D32C80E62}"/>
  </w:font>
  <w:font w:name="MiSans Demibold">
    <w:panose1 w:val="00000700000000000000"/>
    <w:charset w:val="86"/>
    <w:family w:val="auto"/>
    <w:pitch w:val="default"/>
    <w:sig w:usb0="80000287" w:usb1="080F1811" w:usb2="00000016" w:usb3="00000000" w:csb0="00040001" w:csb1="00000000"/>
    <w:embedRegular r:id="rId10" w:fontKey="{3B5A5C50-D6A5-4B31-834C-3E2EE58D7F09}"/>
  </w:font>
  <w:font w:name="MiSans">
    <w:panose1 w:val="00000500000000000000"/>
    <w:charset w:val="86"/>
    <w:family w:val="auto"/>
    <w:pitch w:val="default"/>
    <w:sig w:usb0="80000287" w:usb1="080F1811" w:usb2="00000016" w:usb3="00000000" w:csb0="00040001" w:csb1="00000000"/>
    <w:embedRegular r:id="rId11" w:fontKey="{FF452FD7-1AAF-41C9-8006-47826C368909}"/>
  </w:font>
  <w:font w:name="WPSEMBED4">
    <w:panose1 w:val="00000700000000000000"/>
    <w:charset w:val="86"/>
    <w:family w:val="auto"/>
    <w:pitch w:val="default"/>
    <w:sig w:usb0="80000287" w:usb1="080F1811" w:usb2="00000016" w:usb3="00000000" w:csb0="00040001" w:csb1="00000000"/>
  </w:font>
  <w:font w:name="WPSEMBED1">
    <w:panose1 w:val="00000600000000000000"/>
    <w:charset w:val="86"/>
    <w:family w:val="auto"/>
    <w:pitch w:val="default"/>
    <w:sig w:usb0="80000287" w:usb1="080F1811" w:usb2="00000016" w:usb3="00000000" w:csb0="00040001" w:csb1="00000000"/>
  </w:font>
  <w:font w:name="WPSEMBED2">
    <w:panose1 w:val="00000700000000000000"/>
    <w:charset w:val="86"/>
    <w:family w:val="auto"/>
    <w:pitch w:val="default"/>
    <w:sig w:usb0="80000287" w:usb1="080F1811" w:usb2="00000016" w:usb3="00000000" w:csb0="00040001" w:csb1="00000000"/>
  </w:font>
  <w:font w:name="WPSEMBED3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203811"/>
    <w:rsid w:val="0DB37609"/>
    <w:rsid w:val="142E6617"/>
    <w:rsid w:val="4A297CE3"/>
    <w:rsid w:val="4E0E402F"/>
    <w:rsid w:val="6819231A"/>
    <w:rsid w:val="68203811"/>
    <w:rsid w:val="73D20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ljd5\AppData\Roaming\kingsoft\office6\templates\download\b5e09f26-ad7e-4832-a133-0d1f6a175df2\&#35835;&#21338;&#31616;&#21382;&#27169;&#26495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读博简历模板.docx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2026-03-11T04:49:00Z</dcterms:created>
  <dc:creator>黄健东</dc:creator>
  <cp:lastModifiedBy>黄健东</cp:lastModifiedBy>
  <dcterms:modified xsi:type="dcterms:W3CDTF">2026-03-11T04:50:10Z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6EAC0BCE4D3945C98320E4263C4AAC8B_11</vt:lpwstr>
  </property>
  <property fmtid="{D5CDD505-2E9C-101B-9397-08002B2CF9AE}" pid="4" name="KSOTemplateUUID">
    <vt:lpwstr>v1.0_mb_juyDPV+Ni9X84euqmUKrWA==</vt:lpwstr>
  </property>
</Properties>
</file>