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media/image6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5B7F3">
      <w:pPr>
        <w:tabs>
          <w:tab w:val="left" w:pos="2730"/>
        </w:tabs>
        <w:rPr>
          <w:rFonts w:ascii="微软雅黑" w:hAnsi="微软雅黑" w:eastAsia="微软雅黑" w:cs="微软雅黑"/>
          <w:sz w:val="24"/>
          <w:szCs w:val="32"/>
        </w:rPr>
      </w:pPr>
      <w:r>
        <w:t>黄健东</w:t>
        <w:tab/>
      </w:r>
    </w:p>
    <w:p w14:paraId="21EEB42E">
      <w:pPr>
        <w:pStyle w:val="7"/>
        <w:tabs>
          <w:tab w:val="left" w:pos="3360"/>
          <w:tab w:val="clear" w:pos="4620"/>
        </w:tabs>
        <w:ind w:firstLine="0" w:firstLineChars="0"/>
      </w:pPr>
      <w:r>
        <w:t>年龄：××岁</w:t>
        <w:tab/>
        <w:t>邮箱：120241280105@ncepu.edu.cn</w:t>
      </w:r>
    </w:p>
    <w:p w14:paraId="5D830673">
      <w:pPr>
        <w:pStyle w:val="7"/>
        <w:tabs>
          <w:tab w:val="left" w:pos="3360"/>
          <w:tab w:val="clear" w:pos="4620"/>
        </w:tabs>
        <w:ind w:firstLine="0" w:firstLineChars="0"/>
      </w:pPr>
      <w:r>
        <w:t>工作年限：×年</w:t>
        <w:tab/>
        <w:t>电话：+86 19973510193</w:t>
      </w:r>
    </w:p>
    <w:p w14:paraId="069B5D65">
      <w:pPr>
        <w:pStyle w:val="13"/>
        <w:spacing w:before="156" w:after="156"/>
      </w:pPr>
      <w:r>
        <mc:AlternateContent>
          <mc:Choice Requires="wps">
            <w:drawing>
              <wp:inline distT="0" distB="0" distL="114300" distR="114300">
                <wp:extent cx="1405255" cy="416560"/>
                <wp:effectExtent l="6350" t="6350" r="36195" b="15240"/>
                <wp:docPr id="5" name="折角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6940" y="2344420"/>
                          <a:ext cx="1405255" cy="416560"/>
                        </a:xfrm>
                        <a:prstGeom prst="foldedCorner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0A7964">
                            <w:pPr>
                              <w:adjustRightInd w:val="0"/>
                              <w:snapToGrid w:val="0"/>
                              <w:jc w:val="center"/>
                              <w:textAlignment w:val="center"/>
                            </w:pP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252095" cy="252095"/>
                                  <wp:effectExtent l="0" t="0" r="14605" b="15240"/>
                                  <wp:docPr id="87" name="https://img8.file.cache.docer.com/storage/official/image/2023/05/09/7bcfb808117335e959868a2389a251c8.png" descr="eyJpZCI6NDQ1MDk4NCwicmVzb3VyY2Vfa2V5IjoiMTAifQ==" title="eyJpZCI6NDQ1MDk4NCwicmVzb3VyY2Vfa2V5IjoiMTAifQ==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4122655&quot;,&quot;origin&quot;:0,&quot;type&quot;:&quot;icons&quot;,&quot;user&quot;:&quot;1483811029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" name="https://img8.file.cache.docer.com/storage/official/image/2023/05/09/7bcfb808117335e959868a2389a251c8.png" descr="eyJpZCI6NDQ1MDk4NCwicmVzb3VyY2Vfa2V5IjoiMTAifQ==" title="eyJpZCI6NDQ1MDk4NCwicmVzb3VyY2Vfa2V5IjoiMTAifQ==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6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095" cy="252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Style w:val="8"/>
                                <w:rFonts w:hint="eastAsia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65" type="#_x0000_t65" style="height:32.8pt;width:110.65pt;mso-wrap-style:none;v-text-anchor:middle;" fillcolor="#404040 [2429]" filled="t" stroked="t" coordsize="21600,21600" o:gfxdata="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C8wtwjVAAAABAEAAA8AAAAAAAAAAQAgAAAAIgAAAGRycy9kb3du&#10;cmV2LnhtbFBLAQIUABQAAAAIAIdO4kDA8nicrQIAAG4FAAAOAAAAAAAAAAEAIAAAACQBAABkcnMv&#10;ZTJvRG9jLnhtbFBLBQYAAAAABgAGAFkBAABDBgAAAAA=&#10;" adj="18000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A0A7964">
                      <w:pPr>
                        <w:adjustRightInd w:val="0"/>
                        <w:snapToGrid w:val="0"/>
                        <w:jc w:val="center"/>
                        <w:textAlignment w:val="center"/>
                      </w:pPr>
                      <w:r>
                        <w:rPr>
                          <w:rFonts w:hint="eastAsia"/>
                        </w:rPr>
                        <w:drawing>
                          <wp:inline distT="0" distB="0" distL="114300" distR="114300">
                            <wp:extent cx="252095" cy="252095"/>
                            <wp:effectExtent l="0" t="0" r="14605" b="15240"/>
                            <wp:docPr id="87" name="https://img8.file.cache.docer.com/storage/official/image/2023/05/09/7bcfb808117335e959868a2389a251c8.png" descr="eyJpZCI6NDQ1MDk4NCwicmVzb3VyY2Vfa2V5IjoiMTAifQ==" title="eyJpZCI6NDQ1MDk4NCwicmVzb3VyY2Vfa2V5IjoiMTAifQ==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4122655&quot;,&quot;origin&quot;:0,&quot;type&quot;:&quot;icons&quot;,&quot;user&quot;:&quot;1483811029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" name="https://img8.file.cache.docer.com/storage/official/image/2023/05/09/7bcfb808117335e959868a2389a251c8.png" descr="eyJpZCI6NDQ1MDk4NCwicmVzb3VyY2Vfa2V5IjoiMTAifQ==" title="eyJpZCI6NDQ1MDk4NCwicmVzb3VyY2Vfa2V5IjoiMTAifQ==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6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2095" cy="252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Style w:val="8"/>
                          <w:rFonts w:hint="eastAsia"/>
                        </w:rPr>
                        <w:t>教育经历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15AA996">
      <w:pPr>
        <w:pStyle w:val="1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t>2024-2024</w:t>
        <w:tab/>
        <w:t>XX大学</w:t>
        <w:tab/>
        <w:t>XX专业/本科</w:t>
      </w:r>
    </w:p>
    <w:p w14:paraId="5E289451">
      <w:pPr>
        <w:pStyle w:val="11"/>
      </w:pPr>
      <w:r>
        <w:rPr>
          <w:rFonts w:hint="eastAsia"/>
        </w:rPr>
        <w:t>介绍你主修的课程方面等等介绍你主修的课程方面等等。介绍你主修的课程方面等等介绍你主修的课程方面等等。</w:t>
      </w:r>
    </w:p>
    <w:p w14:paraId="55CEC370">
      <w:pPr>
        <w:pStyle w:val="13"/>
        <w:spacing w:before="156" w:after="156"/>
      </w:pPr>
      <w:r>
        <mc:AlternateContent>
          <mc:Choice Requires="wps">
            <w:drawing>
              <wp:inline distT="0" distB="0" distL="114300" distR="114300">
                <wp:extent cx="1405255" cy="416560"/>
                <wp:effectExtent l="6350" t="6350" r="36195" b="15240"/>
                <wp:docPr id="6" name="折角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6940" y="2344420"/>
                          <a:ext cx="1405255" cy="416560"/>
                        </a:xfrm>
                        <a:prstGeom prst="foldedCorner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5C4CF4">
                            <w:pPr>
                              <w:pStyle w:val="9"/>
                            </w:pP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252095" cy="252095"/>
                                  <wp:effectExtent l="0" t="0" r="14605" b="14605"/>
                                  <wp:docPr id="84" name="https://img8.file.cache.docer.com/storage/official/image/2023/05/15/809d384acfe09a6fcc90edd56dcf14fe.png" descr="eyJpZCI6MjE1NTk1ODksInJlc291cmNlX2tleSI6IjEwIn0=" title="eyJpZCI6MjE1NTk1ODksInJlc291cmNlX2tleSI6IjEwIn0=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21589069&quot;,&quot;origin&quot;:0,&quot;type&quot;:&quot;icons&quot;,&quot;user&quot;:&quot;1483811029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" name="https://img8.file.cache.docer.com/storage/official/image/2023/05/15/809d384acfe09a6fcc90edd56dcf14fe.png" descr="eyJpZCI6MjE1NTk1ODksInJlc291cmNlX2tleSI6IjEwIn0=" title="eyJpZCI6MjE1NTk1ODksInJlc291cmNlX2tleSI6IjEwIn0=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095" cy="252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>工作经历</w:t>
                            </w:r>
                          </w:p>
                          <w:p w14:paraId="0C011099">
                            <w:pPr>
                              <w:adjustRightInd w:val="0"/>
                              <w:snapToGrid w:val="0"/>
                              <w:jc w:val="center"/>
                              <w:textAlignment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65" type="#_x0000_t65" style="height:32.8pt;width:110.65pt;mso-wrap-style:none;v-text-anchor:middle;" fillcolor="#404040 [2429]" filled="t" stroked="t" coordsize="21600,21600" o:gfxdata="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AvMLcI1QAAAAQBAAAPAAAAAAAAAAEAIAAAACIAAABkcnMvZG93&#10;bnJldi54bWxQSwECFAAUAAAACACHTuJA+OuOF64CAABuBQAADgAAAAAAAAABACAAAAAkAQAAZHJz&#10;L2Uyb0RvYy54bWxQSwUGAAAAAAYABgBZAQAARAYAAAAA&#10;" adj="18000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C5C4CF4">
                      <w:pPr>
                        <w:pStyle w:val="9"/>
                      </w:pPr>
                      <w:r>
                        <w:rPr>
                          <w:rFonts w:hint="eastAsia"/>
                        </w:rPr>
                        <w:drawing>
                          <wp:inline distT="0" distB="0" distL="114300" distR="114300">
                            <wp:extent cx="252095" cy="252095"/>
                            <wp:effectExtent l="0" t="0" r="14605" b="14605"/>
                            <wp:docPr id="84" name="https://img8.file.cache.docer.com/storage/official/image/2023/05/15/809d384acfe09a6fcc90edd56dcf14fe.png" descr="eyJpZCI6MjE1NTk1ODksInJlc291cmNlX2tleSI6IjEwIn0=" title="eyJpZCI6MjE1NTk1ODksInJlc291cmNlX2tleSI6IjEwIn0=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21589069&quot;,&quot;origin&quot;:0,&quot;type&quot;:&quot;icons&quot;,&quot;user&quot;:&quot;1483811029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" name="https://img8.file.cache.docer.com/storage/official/image/2023/05/15/809d384acfe09a6fcc90edd56dcf14fe.png" descr="eyJpZCI6MjE1NTk1ODksInJlc291cmNlX2tleSI6IjEwIn0=" title="eyJpZCI6MjE1NTk1ODksInJlc291cmNlX2tleSI6IjEwIn0=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2095" cy="252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>工作经历</w:t>
                      </w:r>
                    </w:p>
                    <w:p w14:paraId="0C011099">
                      <w:pPr>
                        <w:adjustRightInd w:val="0"/>
                        <w:snapToGrid w:val="0"/>
                        <w:jc w:val="center"/>
                        <w:textAlignment w:val="center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82C7B9F">
      <w:pPr>
        <w:pStyle w:val="1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t>2024-2024</w:t>
        <w:tab/>
        <w:t>XX有限公司</w:t>
        <w:tab/>
        <w:t>XX职位</w:t>
      </w:r>
    </w:p>
    <w:p w14:paraId="5D8F7E18">
      <w:pPr>
        <w:pStyle w:val="11"/>
      </w:pPr>
      <w:r>
        <w:t>介绍你在公司的职位，所做的工作，取得什么成绩等等。介绍你在公司的职位，所做的工作，取得什么成绩等等。所做的工作，取得成绩等等。</w:t>
      </w:r>
    </w:p>
    <w:p w14:paraId="64E537F5">
      <w:pPr>
        <w:pStyle w:val="1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t>2024-2024</w:t>
        <w:tab/>
        <w:t>XX有限公司</w:t>
        <w:tab/>
        <w:t>XX职位</w:t>
      </w:r>
    </w:p>
    <w:p w14:paraId="48A098A8">
      <w:pPr>
        <w:pStyle w:val="11"/>
      </w:pPr>
      <w:r>
        <w:t>介绍你在公司的职位，所做的工作，取得什么成绩等等。介绍你在公司的职位，所做的工作，取得什么成绩等等。所做的工作，取得成绩等等。</w:t>
      </w:r>
    </w:p>
    <w:p w14:paraId="540D3906">
      <w:pPr>
        <w:pStyle w:val="13"/>
        <w:spacing w:before="156" w:after="156"/>
      </w:pPr>
      <w:r>
        <mc:AlternateContent>
          <mc:Choice Requires="wps">
            <w:drawing>
              <wp:inline distT="0" distB="0" distL="114300" distR="114300">
                <wp:extent cx="1405255" cy="416560"/>
                <wp:effectExtent l="6350" t="6350" r="36195" b="15240"/>
                <wp:docPr id="8" name="折角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6940" y="2344420"/>
                          <a:ext cx="1405255" cy="416560"/>
                        </a:xfrm>
                        <a:prstGeom prst="foldedCorner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5249AF">
                            <w:pPr>
                              <w:pStyle w:val="9"/>
                            </w:pP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252095" cy="252095"/>
                                  <wp:effectExtent l="0" t="0" r="14605" b="14605"/>
                                  <wp:docPr id="2" name="图片 2" descr="eyJpZCI6MjAwOTA2MjEsInJlc291cmNlX2tleSI6IjEwIn0K" title="eyJpZCI6MjAwOTA2MjEsInJlc291cmNlX2tleSI6IjEwIn0K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20090621&quot;,&quot;origin&quot;:0,&quot;type&quot;:&quot;icons&quot;,&quot;user&quot;:&quot;1483811029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图片 2" descr="eyJpZCI6MjAwOTA2MjEsInJlc291cmNlX2tleSI6IjEwIn0K" title="eyJpZCI6MjAwOTA2MjEsInJlc291cmNlX2tleSI6IjEwIn0K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095" cy="252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>个人技能</w:t>
                            </w:r>
                          </w:p>
                          <w:p w14:paraId="37E1BF60">
                            <w:pPr>
                              <w:adjustRightInd w:val="0"/>
                              <w:snapToGrid w:val="0"/>
                              <w:jc w:val="center"/>
                              <w:textAlignment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65" type="#_x0000_t65" style="height:32.8pt;width:110.65pt;mso-wrap-style:none;v-text-anchor:middle;" fillcolor="#404040 [2429]" filled="t" stroked="t" coordsize="21600,21600" o:gfxdata="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C8wtwjVAAAABAEAAA8AAAAAAAAAAQAgAAAAIgAAAGRycy9kb3du&#10;cmV2LnhtbFBLAQIUABQAAAAIAIdO4kALlGGnrQIAAG4FAAAOAAAAAAAAAAEAIAAAACQBAABkcnMv&#10;ZTJvRG9jLnhtbFBLBQYAAAAABgAGAFkBAABDBgAAAAA=&#10;" adj="18000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685249AF">
                      <w:pPr>
                        <w:pStyle w:val="9"/>
                      </w:pPr>
                      <w:r>
                        <w:rPr>
                          <w:rFonts w:hint="eastAsia"/>
                        </w:rPr>
                        <w:drawing>
                          <wp:inline distT="0" distB="0" distL="114300" distR="114300">
                            <wp:extent cx="252095" cy="252095"/>
                            <wp:effectExtent l="0" t="0" r="14605" b="14605"/>
                            <wp:docPr id="2" name="图片 2" descr="eyJpZCI6MjAwOTA2MjEsInJlc291cmNlX2tleSI6IjEwIn0K" title="eyJpZCI6MjAwOTA2MjEsInJlc291cmNlX2tleSI6IjEwIn0K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20090621&quot;,&quot;origin&quot;:0,&quot;type&quot;:&quot;icons&quot;,&quot;user&quot;:&quot;1483811029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图片 2" descr="eyJpZCI6MjAwOTA2MjEsInJlc291cmNlX2tleSI6IjEwIn0K" title="eyJpZCI6MjAwOTA2MjEsInJlc291cmNlX2tleSI6IjEwIn0K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2095" cy="252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>个人技能</w:t>
                      </w:r>
                    </w:p>
                    <w:p w14:paraId="37E1BF60">
                      <w:pPr>
                        <w:adjustRightInd w:val="0"/>
                        <w:snapToGrid w:val="0"/>
                        <w:jc w:val="center"/>
                        <w:textAlignment w:val="center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A518CC6">
      <w:pPr>
        <w:pStyle w:val="11"/>
      </w:pPr>
      <w:r>
        <w:rPr>
          <w:rFonts w:hint="eastAsia"/>
        </w:rPr>
        <w:t>获得荣誉： 获20××-20××学年荣获“国家励志奖学金”；获20××-20××学年荣获学校二等奖学金”。</w:t>
      </w:r>
    </w:p>
    <w:p w14:paraId="4592497E">
      <w:pPr>
        <w:pStyle w:val="11"/>
      </w:pPr>
      <w:r>
        <w:rPr>
          <w:rFonts w:hint="eastAsia"/>
        </w:rPr>
        <w:t>技能证书： 大学英语四级证书、国家计算机等级二级证书（C语言）。</w:t>
      </w:r>
    </w:p>
    <w:p w14:paraId="181A3E25">
      <w:pPr>
        <w:pStyle w:val="13"/>
        <w:spacing w:before="156" w:after="156"/>
      </w:pPr>
      <w:r>
        <mc:AlternateContent>
          <mc:Choice Requires="wps">
            <w:drawing>
              <wp:inline distT="0" distB="0" distL="114300" distR="114300">
                <wp:extent cx="1405255" cy="416560"/>
                <wp:effectExtent l="6350" t="6350" r="36195" b="15240"/>
                <wp:docPr id="10" name="折角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6940" y="2344420"/>
                          <a:ext cx="1405255" cy="416560"/>
                        </a:xfrm>
                        <a:prstGeom prst="foldedCorner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989140">
                            <w:pPr>
                              <w:pStyle w:val="9"/>
                            </w:pP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252095" cy="252095"/>
                                  <wp:effectExtent l="0" t="0" r="14605" b="14605"/>
                                  <wp:docPr id="11" name="图片 11" descr="eyJpZCI6MjAwOTA2MjEsInJlc291cmNlX2tleSI6IjEwIn0K" title="eyJpZCI6MjAwOTA2MjEsInJlc291cmNlX2tleSI6IjEwIn0K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20090621&quot;,&quot;origin&quot;:0,&quot;type&quot;:&quot;icons&quot;,&quot;user&quot;:&quot;1483811029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图片 11" descr="eyJpZCI6MjAwOTA2MjEsInJlc291cmNlX2tleSI6IjEwIn0K" title="eyJpZCI6MjAwOTA2MjEsInJlc291cmNlX2tleSI6IjEwIn0K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095" cy="252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>个人技能</w:t>
                            </w:r>
                          </w:p>
                          <w:p w14:paraId="7708EF1B">
                            <w:pPr>
                              <w:adjustRightInd w:val="0"/>
                              <w:snapToGrid w:val="0"/>
                              <w:jc w:val="center"/>
                              <w:textAlignment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65" type="#_x0000_t65" style="height:32.8pt;width:110.65pt;mso-wrap-style:none;v-text-anchor:middle;" fillcolor="#404040 [2429]" filled="t" stroked="t" coordsize="21600,21600" o:gfxdata="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AvMLcI1QAAAAQBAAAPAAAAAAAAAAEAIAAAACIAAABkcnMvZG93&#10;bnJldi54bWxQSwECFAAUAAAACACHTuJAS2G+Ra4CAABwBQAADgAAAAAAAAABACAAAAAkAQAAZHJz&#10;L2Uyb0RvYy54bWxQSwUGAAAAAAYABgBZAQAARAYAAAAA&#10;" adj="18000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B989140">
                      <w:pPr>
                        <w:pStyle w:val="9"/>
                      </w:pPr>
                      <w:r>
                        <w:rPr>
                          <w:rFonts w:hint="eastAsia"/>
                        </w:rPr>
                        <w:drawing>
                          <wp:inline distT="0" distB="0" distL="114300" distR="114300">
                            <wp:extent cx="252095" cy="252095"/>
                            <wp:effectExtent l="0" t="0" r="14605" b="14605"/>
                            <wp:docPr id="11" name="图片 11" descr="eyJpZCI6MjAwOTA2MjEsInJlc291cmNlX2tleSI6IjEwIn0K" title="eyJpZCI6MjAwOTA2MjEsInJlc291cmNlX2tleSI6IjEwIn0K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20090621&quot;,&quot;origin&quot;:0,&quot;type&quot;:&quot;icons&quot;,&quot;user&quot;:&quot;1483811029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图片 11" descr="eyJpZCI6MjAwOTA2MjEsInJlc291cmNlX2tleSI6IjEwIn0K" title="eyJpZCI6MjAwOTA2MjEsInJlc291cmNlX2tleSI6IjEwIn0K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2095" cy="252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>个人技能</w:t>
                      </w:r>
                    </w:p>
                    <w:p w14:paraId="7708EF1B">
                      <w:pPr>
                        <w:adjustRightInd w:val="0"/>
                        <w:snapToGrid w:val="0"/>
                        <w:jc w:val="center"/>
                        <w:textAlignment w:val="center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1CEBCFA">
      <w:pPr>
        <w:pStyle w:val="11"/>
      </w:pPr>
      <w:r>
        <w:rPr>
          <w:rFonts w:hint="eastAsia"/>
        </w:rPr>
        <w:t>本人性格开朗，喜欢与人进行交往，善于调动气氛；</w:t>
      </w:r>
    </w:p>
    <w:p w14:paraId="33348AC1">
      <w:pPr>
        <w:pStyle w:val="11"/>
      </w:pPr>
      <w:r>
        <w:rPr>
          <w:rFonts w:hint="eastAsia"/>
        </w:rPr>
        <w:t>有良好的沟通能力和表达能力，学习新事物能力强；</w:t>
      </w:r>
    </w:p>
    <w:p w14:paraId="01BBCFFB">
      <w:pPr>
        <w:pStyle w:val="11"/>
      </w:pPr>
      <w:r>
        <w:rPr>
          <w:rFonts w:hint="eastAsia"/>
        </w:rPr>
        <w:t>富有团队合作精神，能适应跨部门之间的合作交流，具有很强的领导能力和执行能力；</w:t>
      </w:r>
    </w:p>
    <w:p w14:paraId="1D2676B3">
      <w:pPr>
        <w:jc w:val="left"/>
      </w:pPr>
    </w:p>
    <w:sectPr>
      <w:headerReference r:id="rId3" w:type="default"/>
      <w:pgSz w:w="11906" w:h="16838"/>
      <w:pgMar w:top="1440" w:right="1134" w:bottom="144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2149D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4264025</wp:posOffset>
              </wp:positionH>
              <wp:positionV relativeFrom="page">
                <wp:posOffset>10795</wp:posOffset>
              </wp:positionV>
              <wp:extent cx="3381375" cy="285750"/>
              <wp:effectExtent l="6350" t="6350" r="22225" b="1270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79315" y="22225"/>
                        <a:ext cx="3381375" cy="28575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75000"/>
                        </a:schemeClr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35.75pt;margin-top:0.85pt;height:22.5pt;width:266.25pt;mso-position-horizontal-relative:page;mso-position-vertical-relative:page;z-index:251660288;v-text-anchor:middle;mso-width-relative:page;mso-height-relative:page;" fillcolor="#AFABAB [2414]" filled="t" stroked="t" coordsize="21600,21600" o:gfxdata="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I2aKNvWAAAA&#10;CQEAAA8AAAAAAAAAAQAgAAAAIgAAAGRycy9kb3ducmV2LnhtbFBLAQIUABQAAAAIAIdO4kB66Psz&#10;kQIAAEIFAAAOAAAAAAAAAAEAIAAAACUBAABkcnMvZTJvRG9jLnhtbFBLBQYAAAAABgAGAFkBAAAo&#10;BgAAAAA=&#10;">
              <v:fill on="t" focussize="0,0"/>
              <v:stroke weight="1pt" color="#2E54A1 [2404]" miterlimit="8" joinstyle="miter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-384810</wp:posOffset>
              </wp:positionH>
              <wp:positionV relativeFrom="page">
                <wp:posOffset>10795</wp:posOffset>
              </wp:positionV>
              <wp:extent cx="5501005" cy="381000"/>
              <wp:effectExtent l="8255" t="6350" r="15240" b="12700"/>
              <wp:wrapNone/>
              <wp:docPr id="4" name="平行四边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95250" y="296545"/>
                        <a:ext cx="5501005" cy="381000"/>
                      </a:xfrm>
                      <a:prstGeom prst="parallelogram">
                        <a:avLst/>
                      </a:prstGeom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7" type="#_x0000_t7" style="position:absolute;left:0pt;margin-left:-30.3pt;margin-top:0.85pt;height:30pt;width:433.15pt;mso-position-horizontal-relative:page;mso-position-vertical-relative:page;z-index:251661312;v-text-anchor:middle;mso-width-relative:page;mso-height-relative:page;" fillcolor="#262626 [2749]" filled="t" stroked="t" coordsize="21600,21600" o:gfxdata="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DAzQG+1gAAAAgBAAAPAAAAAAAAAAEAIAAAACIAAABkcnMvZG93&#10;bnJldi54bWxQSwECFAAUAAAACACHTuJAiF/XHq0CAABqBQAADgAAAAAAAAABACAAAAAlAQAAZHJz&#10;L2Uyb0RvYy54bWxQSwUGAAAAAAYABgBZAQAARAYAAAAA&#10;" adj="374">
              <v:fill on="t" focussize="0,0"/>
              <v:stroke weight="1pt" color="#2E54A1 [2404]" miterlimit="8" joinstyle="miter"/>
              <v:imagedata o:title=""/>
              <o:lock v:ext="edit" aspectratio="f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ljYTBiZWQyNmQzM2M2Njg4MzE2MDk1ZjdmMDdiM2QifQ=="/>
  </w:docVars>
  <w:rsids>
    <w:rsidRoot w:val="58582B89"/>
    <w:rsid w:val="001F3E20"/>
    <w:rsid w:val="008226B0"/>
    <w:rsid w:val="00A63CF5"/>
    <w:rsid w:val="09CA5EA0"/>
    <w:rsid w:val="0CA352C8"/>
    <w:rsid w:val="1F58270D"/>
    <w:rsid w:val="460D5750"/>
    <w:rsid w:val="58582B89"/>
    <w:rsid w:val="6FA916FD"/>
    <w:rsid w:val="7CA5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paragraph" w:customStyle="1" w:styleId="7">
    <w:name w:val="简历_个人信息_正文_段落"/>
    <w:qFormat/>
    <w:uiPriority w:val="0"/>
    <w:pPr>
      <w:tabs>
        <w:tab w:val="left" w:pos="4620"/>
      </w:tabs>
      <w:adjustRightInd w:val="0"/>
      <w:snapToGrid w:val="0"/>
      <w:ind w:firstLine="638" w:firstLineChars="228"/>
      <w:textAlignment w:val="center"/>
    </w:pPr>
    <w:rPr>
      <w:rFonts w:ascii="微软雅黑" w:hAnsi="微软雅黑" w:eastAsia="微软雅黑" w:cs="微软雅黑"/>
      <w:kern w:val="2"/>
      <w:sz w:val="28"/>
      <w:szCs w:val="36"/>
      <w:lang w:val="en-US" w:eastAsia="zh-CN" w:bidi="ar-SA"/>
    </w:rPr>
  </w:style>
  <w:style w:type="character" w:customStyle="1" w:styleId="8">
    <w:name w:val="简历-内容主区_大标题_文本框 Char"/>
    <w:link w:val="9"/>
    <w:qFormat/>
    <w:uiPriority w:val="0"/>
    <w:rPr>
      <w:b/>
      <w:bCs/>
      <w:kern w:val="2"/>
      <w:sz w:val="32"/>
      <w:szCs w:val="40"/>
    </w:rPr>
  </w:style>
  <w:style w:type="paragraph" w:customStyle="1" w:styleId="9">
    <w:name w:val="简历-内容主区_大标题_文本框"/>
    <w:link w:val="8"/>
    <w:qFormat/>
    <w:uiPriority w:val="0"/>
    <w:pPr>
      <w:adjustRightInd w:val="0"/>
      <w:snapToGrid w:val="0"/>
      <w:jc w:val="center"/>
      <w:textAlignment w:val="center"/>
    </w:pPr>
    <w:rPr>
      <w:rFonts w:asciiTheme="minorHAnsi" w:hAnsiTheme="minorHAnsi" w:eastAsiaTheme="minorEastAsia" w:cstheme="minorBidi"/>
      <w:b/>
      <w:bCs/>
      <w:kern w:val="2"/>
      <w:sz w:val="32"/>
      <w:szCs w:val="40"/>
      <w:lang w:val="en-US" w:eastAsia="zh-CN" w:bidi="ar-SA"/>
    </w:rPr>
  </w:style>
  <w:style w:type="paragraph" w:customStyle="1" w:styleId="10">
    <w:name w:val="简历_内容主区_副标题_段落"/>
    <w:qFormat/>
    <w:uiPriority w:val="0"/>
    <w:pPr>
      <w:tabs>
        <w:tab w:val="center" w:pos="5460"/>
        <w:tab w:val="right" w:pos="9870"/>
      </w:tabs>
      <w:snapToGrid w:val="0"/>
      <w:spacing w:line="288" w:lineRule="auto"/>
    </w:pPr>
    <w:rPr>
      <w:rFonts w:ascii="微软雅黑" w:hAnsi="微软雅黑" w:eastAsia="微软雅黑" w:cs="Times New Roman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1">
    <w:name w:val="简历_内容主区_正文_段落"/>
    <w:qFormat/>
    <w:uiPriority w:val="0"/>
    <w:pPr>
      <w:tabs>
        <w:tab w:val="left" w:pos="420"/>
        <w:tab w:val="left" w:pos="720"/>
      </w:tabs>
      <w:adjustRightInd w:val="0"/>
      <w:snapToGrid w:val="0"/>
      <w:spacing w:line="360" w:lineRule="auto"/>
    </w:pPr>
    <w:rPr>
      <w:rFonts w:ascii="微软雅黑" w:hAnsi="微软雅黑" w:eastAsia="微软雅黑" w:cs="微软雅黑"/>
      <w:color w:val="585858"/>
      <w:sz w:val="21"/>
      <w:szCs w:val="21"/>
      <w:lang w:val="en-US" w:eastAsia="zh-CN" w:bidi="ar-SA"/>
    </w:rPr>
  </w:style>
  <w:style w:type="paragraph" w:customStyle="1" w:styleId="12">
    <w:name w:val="列出段落1"/>
    <w:qFormat/>
    <w:uiPriority w:val="34"/>
    <w:pPr>
      <w:ind w:firstLine="420" w:firstLineChars="200"/>
    </w:pPr>
    <w:rPr>
      <w:rFonts w:ascii="宋体" w:hAnsi="宋体" w:cs="宋体" w:eastAsiaTheme="minorEastAsia"/>
      <w:sz w:val="24"/>
      <w:szCs w:val="24"/>
      <w:lang w:val="en-US" w:eastAsia="zh-CN" w:bidi="ar-SA"/>
    </w:rPr>
  </w:style>
  <w:style w:type="paragraph" w:customStyle="1" w:styleId="13">
    <w:name w:val="简历-内容主区_大标题_段落"/>
    <w:uiPriority w:val="0"/>
    <w:pPr>
      <w:pBdr>
        <w:top w:val="none" w:color="auto" w:sz="0" w:space="1"/>
        <w:left w:val="none" w:color="auto" w:sz="0" w:space="4"/>
        <w:bottom w:val="single" w:color="262626" w:themeColor="text1" w:themeTint="D8" w:sz="12" w:space="1"/>
        <w:right w:val="none" w:color="auto" w:sz="0" w:space="4"/>
      </w:pBdr>
      <w:tabs>
        <w:tab w:val="left" w:pos="3360"/>
      </w:tabs>
      <w:adjustRightInd w:val="0"/>
      <w:snapToGrid w:val="0"/>
      <w:spacing w:before="50" w:beforeLines="50" w:after="50" w:afterLines="50"/>
      <w:textAlignment w:val="center"/>
    </w:pPr>
    <w:rPr>
      <w:rFonts w:ascii="微软雅黑" w:hAnsi="微软雅黑" w:eastAsia="微软雅黑" w:cs="微软雅黑"/>
      <w:sz w:val="28"/>
      <w:szCs w:val="36"/>
      <w:lang w:val="en-US" w:eastAsia="zh-CN" w:bidi="ar-SA"/>
    </w:rPr>
  </w:style>
  <w:style w:type="paragraph" w:customStyle="1" w:styleId="14">
    <w:name w:val="简历_个人信息_姓名_段落"/>
    <w:link w:val="15"/>
    <w:qFormat/>
    <w:uiPriority w:val="0"/>
    <w:pPr>
      <w:tabs>
        <w:tab w:val="left" w:pos="2730"/>
      </w:tabs>
    </w:pPr>
    <w:rPr>
      <w:rFonts w:ascii="微软雅黑" w:hAnsi="微软雅黑" w:eastAsia="微软雅黑" w:cs="微软雅黑"/>
      <w:b/>
      <w:bCs/>
      <w:kern w:val="2"/>
      <w:sz w:val="44"/>
      <w:szCs w:val="52"/>
      <w:lang w:val="en-US" w:eastAsia="zh-CN" w:bidi="ar-SA"/>
    </w:rPr>
  </w:style>
  <w:style w:type="character" w:customStyle="1" w:styleId="15">
    <w:name w:val="简历_个人信息_姓名_段落 Char"/>
    <w:link w:val="14"/>
    <w:qFormat/>
    <w:uiPriority w:val="0"/>
    <w:rPr>
      <w:rFonts w:ascii="微软雅黑" w:hAnsi="微软雅黑" w:eastAsia="微软雅黑" w:cs="微软雅黑"/>
      <w:b/>
      <w:bCs/>
      <w:kern w:val="2"/>
      <w:sz w:val="44"/>
      <w:szCs w:val="52"/>
    </w:rPr>
  </w:style>
  <w:style w:type="character" w:customStyle="1" w:styleId="16">
    <w:name w:val="简历_个人信息_姓名_字符样式1"/>
    <w:qFormat/>
    <w:uiPriority w:val="0"/>
    <w:rPr>
      <w:rFonts w:ascii="微软雅黑" w:hAnsi="微软雅黑" w:eastAsia="微软雅黑" w:cs="微软雅黑"/>
      <w:kern w:val="2"/>
      <w:sz w:val="24"/>
      <w:szCs w:val="3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svg"/><Relationship Id="rId7" Type="http://schemas.openxmlformats.org/officeDocument/2006/relationships/image" Target="media/image3.png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6.svg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bljd5\AppData\Roaming\kingsoft\office6\templates\download\8dd4005b2d48547b61ed342492b88fe7\&#23454;&#20064;&#29983;&#31616;&#32422;&#36890;&#29992;&#31616;&#21382;.doc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实习生简约通用简历.docx</Template>
  <Pages>1</Pages>
  <Words>396</Words>
  <Characters>454</Characters>
  <Lines>3</Lines>
  <Paragraphs>1</Paragraphs>
  <TotalTime>1</TotalTime>
  <ScaleCrop>false</ScaleCrop>
  <LinksUpToDate>false</LinksUpToDate>
  <CharactersWithSpaces>465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2026-03-11T04:47:00Z</dcterms:created>
  <dc:creator>黄健东</dc:creator>
  <cp:lastModifiedBy>黄健东</cp:lastModifiedBy>
  <dcterms:modified xsi:type="dcterms:W3CDTF">2026-03-11T04:51:00Z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31632B7E643F4E699F82DC0E9DFD8604_11</vt:lpwstr>
  </property>
  <property fmtid="{D5CDD505-2E9C-101B-9397-08002B2CF9AE}" pid="4" name="KSOTemplateUUID">
    <vt:lpwstr>v1.0_mb_mwsVfzFC4TQEF57feMPt2Q==</vt:lpwstr>
  </property>
  <property fmtid="{D5CDD505-2E9C-101B-9397-08002B2CF9AE}" pid="5" name="KSOTemplateDocerSaveRecord">
    <vt:lpwstr>eyJoZGlkIjoiNWI5YjJhNjZkYTZkZWZlNGY0NzQzNThjYWFiODkyOWQiLCJ1c2VySWQiOiIxNjY3NTA4ODg1In0=</vt:lpwstr>
  </property>
</Properties>
</file>